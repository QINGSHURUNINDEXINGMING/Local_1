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b/>
          <w:kern w:val="0"/>
          <w:sz w:val="56"/>
        </w:rPr>
      </w:sdtEndPr>
      <w:sdtContent>
        <w:p w14:paraId="68A9B658" w14:textId="61766EF1" w:rsidR="00FE496B" w:rsidRPr="00547185" w:rsidRDefault="00107439">
          <w:pPr>
            <w:rPr>
              <w:rFonts w:eastAsia="新細明體"/>
              <w:kern w:val="28"/>
            </w:rPr>
          </w:pPr>
          <w:r>
            <w:rPr>
              <w:rFonts w:eastAsia="新細明體"/>
              <w:noProof/>
              <w:kern w:val="28"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7" behindDoc="0" locked="0" layoutInCell="1" allowOverlap="1" wp14:anchorId="5EEE9635" wp14:editId="48040406">
                    <wp:simplePos x="0" y="0"/>
                    <wp:positionH relativeFrom="column">
                      <wp:posOffset>-209551</wp:posOffset>
                    </wp:positionH>
                    <wp:positionV relativeFrom="paragraph">
                      <wp:posOffset>-219075</wp:posOffset>
                    </wp:positionV>
                    <wp:extent cx="6524625" cy="6724650"/>
                    <wp:effectExtent l="19050" t="19050" r="28575" b="19050"/>
                    <wp:wrapNone/>
                    <wp:docPr id="13" name="矩形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24625" cy="67246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7BAD117" id="矩形 13" o:spid="_x0000_s1026" style="position:absolute;margin-left:-16.5pt;margin-top:-17.25pt;width:513.75pt;height:529.5pt;z-index:25165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" fillcolor="black [3200]" strokecolor="black [1600]" strokeweight="2.25pt"/>
                </w:pict>
              </mc:Fallback>
            </mc:AlternateContent>
          </w:r>
        </w:p>
        <w:p w14:paraId="51C5313F" w14:textId="12B11852" w:rsidR="00C327B5" w:rsidRPr="006D3F5D" w:rsidRDefault="00107439" w:rsidP="00C327B5">
          <w:pPr>
            <w:spacing w:line="276" w:lineRule="auto"/>
            <w:rPr>
              <w:rFonts w:eastAsia="新細明體"/>
              <w:b/>
              <w:sz w:val="56"/>
            </w:rPr>
          </w:pPr>
          <w:r w:rsidRPr="006D3F5D">
            <w:rPr>
              <w:rFonts w:eastAsia="新細明體"/>
              <w:b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445C55F9" wp14:editId="7B7DC4D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6705600</wp:posOffset>
                    </wp:positionV>
                    <wp:extent cx="5814695" cy="1419225"/>
                    <wp:effectExtent l="0" t="0" r="0" b="9525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1419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356772" w14:textId="3FE7CC43" w:rsidR="00FE496B" w:rsidRPr="006406CB" w:rsidRDefault="005D7014">
                                <w:pPr>
                                  <w:pStyle w:val="a4"/>
                                  <w:rPr>
                                    <w:rFonts w:ascii="微軟正黑體" w:eastAsia="微軟正黑體" w:hAnsi="微軟正黑體"/>
                                    <w:color w:val="605F42" w:themeColor="accent6" w:themeShade="80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605F42" w:themeColor="accent6" w:themeShade="80"/>
                                      <w:kern w:val="2"/>
                                      <w:sz w:val="96"/>
                                      <w:szCs w:val="96"/>
                                      <w:lang w:eastAsia="zh-TW"/>
                                    </w:rPr>
                                    <w:alias w:val="標題"/>
                                    <w:tag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7439" w:rsidRPr="006406CB">
                                      <w:rPr>
                                        <w:rFonts w:ascii="微軟正黑體" w:eastAsia="微軟正黑體" w:hAnsi="微軟正黑體" w:hint="eastAsia"/>
                                        <w:color w:val="605F42" w:themeColor="accent6" w:themeShade="80"/>
                                        <w:kern w:val="2"/>
                                        <w:sz w:val="96"/>
                                        <w:szCs w:val="96"/>
                                        <w:lang w:eastAsia="zh-TW"/>
                                      </w:rPr>
                                      <w:t>智慧型手機程式設計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5C55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" o:spid="_x0000_s1026" type="#_x0000_t202" style="position:absolute;margin-left:0;margin-top:528pt;width:457.85pt;height:111.75pt;z-index:251653632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tGtgIAALs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" filled="f" stroked="f">
                    <v:textbox>
                      <w:txbxContent>
                        <w:p w14:paraId="09356772" w14:textId="3FE7CC43" w:rsidR="00FE496B" w:rsidRPr="006406CB" w:rsidRDefault="000B464C">
                          <w:pPr>
                            <w:pStyle w:val="a4"/>
                            <w:rPr>
                              <w:rFonts w:ascii="微軟正黑體" w:eastAsia="微軟正黑體" w:hAnsi="微軟正黑體"/>
                              <w:color w:val="605F42" w:themeColor="accent6" w:themeShade="80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605F42" w:themeColor="accent6" w:themeShade="80"/>
                                <w:kern w:val="2"/>
                                <w:sz w:val="96"/>
                                <w:szCs w:val="96"/>
                                <w:lang w:eastAsia="zh-TW"/>
                              </w:rPr>
                              <w:alias w:val="標題"/>
                              <w:tag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07439" w:rsidRPr="006406CB">
                                <w:rPr>
                                  <w:rFonts w:ascii="微軟正黑體" w:eastAsia="微軟正黑體" w:hAnsi="微軟正黑體" w:hint="eastAsia"/>
                                  <w:color w:val="605F42" w:themeColor="accent6" w:themeShade="80"/>
                                  <w:kern w:val="2"/>
                                  <w:sz w:val="96"/>
                                  <w:szCs w:val="96"/>
                                  <w:lang w:eastAsia="zh-TW"/>
                                </w:rPr>
                                <w:t>智慧型手機程式設計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6D3F5D">
            <w:rPr>
              <w:rFonts w:eastAsia="新細明體"/>
              <w:b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108616D" wp14:editId="4C1ABB8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814695" cy="600075"/>
                    <wp:effectExtent l="0" t="0" r="0" b="9525"/>
                    <wp:wrapNone/>
                    <wp:docPr id="16" name="Text Box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60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E22F09" w14:textId="77777777" w:rsidR="00FE496B" w:rsidRPr="005D2A70" w:rsidRDefault="006962AB" w:rsidP="006962AB">
                                <w:pPr>
                                  <w:jc w:val="right"/>
                                  <w:rPr>
                                    <w:rFonts w:ascii="微軟正黑體" w:eastAsia="微軟正黑體" w:hAnsi="微軟正黑體"/>
                                    <w:color w:val="526DB0" w:themeColor="accent3"/>
                                    <w:lang w:eastAsia="zh-TW"/>
                                  </w:rPr>
                                </w:pPr>
                                <w:r w:rsidRPr="005D2A70">
                                  <w:rPr>
                                    <w:rFonts w:ascii="微軟正黑體" w:eastAsia="微軟正黑體" w:hAnsi="微軟正黑體" w:hint="eastAsia"/>
                                    <w:color w:val="526DB0" w:themeColor="accent3"/>
                                    <w:lang w:eastAsia="zh-TW"/>
                                  </w:rPr>
                                  <w:t>A</w:t>
                                </w:r>
                                <w:r w:rsidRPr="005D2A70">
                                  <w:rPr>
                                    <w:rFonts w:ascii="微軟正黑體" w:eastAsia="微軟正黑體" w:hAnsi="微軟正黑體"/>
                                    <w:color w:val="526DB0" w:themeColor="accent3"/>
                                    <w:lang w:eastAsia="zh-TW"/>
                                  </w:rPr>
                                  <w:t>6409001</w:t>
                                </w:r>
                                <w:r w:rsidRPr="005D2A70">
                                  <w:rPr>
                                    <w:rFonts w:ascii="微軟正黑體" w:eastAsia="微軟正黑體" w:hAnsi="微軟正黑體" w:hint="eastAsia"/>
                                    <w:color w:val="526DB0" w:themeColor="accent3"/>
                                    <w:lang w:eastAsia="zh-TW"/>
                                  </w:rPr>
                                  <w:t>_資工3B</w:t>
                                </w:r>
                                <w:r w:rsidRPr="005D2A70">
                                  <w:rPr>
                                    <w:rFonts w:ascii="微軟正黑體" w:eastAsia="微軟正黑體" w:hAnsi="微軟正黑體"/>
                                    <w:color w:val="526DB0" w:themeColor="accent3"/>
                                    <w:lang w:eastAsia="zh-TW"/>
                                  </w:rPr>
                                  <w:t>_邱郁涵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08616D" id="Text Box 24" o:spid="_x0000_s1027" type="#_x0000_t202" style="position:absolute;margin-left:0;margin-top:0;width:457.85pt;height:47.25pt;z-index:251668480;visibility:visible;mso-wrap-style:square;mso-width-percent:94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" filled="f" stroked="f">
                    <v:textbox>
                      <w:txbxContent>
                        <w:p w14:paraId="39E22F09" w14:textId="77777777" w:rsidR="00FE496B" w:rsidRPr="005D2A70" w:rsidRDefault="006962AB" w:rsidP="006962AB">
                          <w:pPr>
                            <w:jc w:val="right"/>
                            <w:rPr>
                              <w:rFonts w:ascii="微軟正黑體" w:eastAsia="微軟正黑體" w:hAnsi="微軟正黑體"/>
                              <w:color w:val="526DB0" w:themeColor="accent3"/>
                              <w:lang w:eastAsia="zh-TW"/>
                            </w:rPr>
                          </w:pPr>
                          <w:r w:rsidRPr="005D2A70">
                            <w:rPr>
                              <w:rFonts w:ascii="微軟正黑體" w:eastAsia="微軟正黑體" w:hAnsi="微軟正黑體" w:hint="eastAsia"/>
                              <w:color w:val="526DB0" w:themeColor="accent3"/>
                              <w:lang w:eastAsia="zh-TW"/>
                            </w:rPr>
                            <w:t>A</w:t>
                          </w:r>
                          <w:r w:rsidRPr="005D2A70">
                            <w:rPr>
                              <w:rFonts w:ascii="微軟正黑體" w:eastAsia="微軟正黑體" w:hAnsi="微軟正黑體"/>
                              <w:color w:val="526DB0" w:themeColor="accent3"/>
                              <w:lang w:eastAsia="zh-TW"/>
                            </w:rPr>
                            <w:t>6409001</w:t>
                          </w:r>
                          <w:r w:rsidRPr="005D2A70">
                            <w:rPr>
                              <w:rFonts w:ascii="微軟正黑體" w:eastAsia="微軟正黑體" w:hAnsi="微軟正黑體" w:hint="eastAsia"/>
                              <w:color w:val="526DB0" w:themeColor="accent3"/>
                              <w:lang w:eastAsia="zh-TW"/>
                            </w:rPr>
                            <w:t>_資工3B</w:t>
                          </w:r>
                          <w:r w:rsidRPr="005D2A70">
                            <w:rPr>
                              <w:rFonts w:ascii="微軟正黑體" w:eastAsia="微軟正黑體" w:hAnsi="微軟正黑體"/>
                              <w:color w:val="526DB0" w:themeColor="accent3"/>
                              <w:lang w:eastAsia="zh-TW"/>
                            </w:rPr>
                            <w:t>_邱郁涵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6D3F5D">
            <w:rPr>
              <w:rFonts w:eastAsia="新細明體"/>
              <w:b/>
              <w:noProof/>
              <w:kern w:val="28"/>
              <w:lang w:eastAsia="zh-TW"/>
            </w:rPr>
            <w:drawing>
              <wp:anchor distT="0" distB="0" distL="114300" distR="114300" simplePos="0" relativeHeight="251661824" behindDoc="0" locked="0" layoutInCell="1" allowOverlap="1" wp14:anchorId="2DD3768E" wp14:editId="282AE6DD">
                <wp:simplePos x="0" y="0"/>
                <wp:positionH relativeFrom="margin">
                  <wp:align>right</wp:align>
                </wp:positionH>
                <wp:positionV relativeFrom="margin">
                  <wp:posOffset>1591310</wp:posOffset>
                </wp:positionV>
                <wp:extent cx="6400800" cy="3597910"/>
                <wp:effectExtent l="0" t="0" r="0" b="2540"/>
                <wp:wrapSquare wrapText="bothSides"/>
                <wp:docPr id="10" name="圖片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Arduino-Uno-R3-s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3597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47DD" w:rsidRPr="006D3F5D">
            <w:rPr>
              <w:rFonts w:eastAsia="新細明體"/>
              <w:b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76CCE5A" wp14:editId="0AF43E6B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00DA90FC" id="Rectangle 9" o:spid="_x0000_s1026" style="position:absolute;margin-left:0;margin-top:0;width:9.75pt;height:238.55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5847DD" w:rsidRPr="006D3F5D">
            <w:rPr>
              <w:rFonts w:eastAsia="新細明體"/>
              <w:b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6BDF828" wp14:editId="50E5F9BC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    <w:pict>
                  <v:rect w14:anchorId="314899C1" id="Rectangle 8" o:spid="_x0000_s1026" style="position:absolute;margin-left:0;margin-top:0;width:9.75pt;height:532.1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 w:rsidR="005847DD" w:rsidRPr="006D3F5D">
            <w:rPr>
              <w:rFonts w:eastAsia="新細明體"/>
              <w:b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1AA8E05" wp14:editId="27171EC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    <w:pict>
                  <v:rect w14:anchorId="17F3F235" id="Rectangle 4" o:spid="_x0000_s1026" style="position:absolute;margin-left:0;margin-top:0;width:520pt;height:768.85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6D3F5D">
            <w:rPr>
              <w:rFonts w:eastAsia="新細明體"/>
              <w:b/>
              <w:sz w:val="56"/>
            </w:rPr>
            <w:br w:type="page"/>
          </w:r>
        </w:p>
      </w:sdtContent>
    </w:sdt>
    <w:p w14:paraId="14FF3194" w14:textId="2C655A7F" w:rsidR="00C327B5" w:rsidRDefault="005847DD" w:rsidP="00C327B5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56"/>
          <w:szCs w:val="52"/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054ECD" wp14:editId="7A566909">
                <wp:simplePos x="0" y="0"/>
                <wp:positionH relativeFrom="column">
                  <wp:posOffset>4456430</wp:posOffset>
                </wp:positionH>
                <wp:positionV relativeFrom="paragraph">
                  <wp:posOffset>5821045</wp:posOffset>
                </wp:positionV>
                <wp:extent cx="1980565" cy="3028315"/>
                <wp:effectExtent l="0" t="0" r="635" b="635"/>
                <wp:wrapNone/>
                <wp:docPr id="5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0565" cy="30283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2F779" id="Rectangle 18" o:spid="_x0000_s1026" style="position:absolute;margin-left:350.9pt;margin-top:458.35pt;width:155.95pt;height:238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" fillcolor="#d1282e [3215]" stroked="f"/>
            </w:pict>
          </mc:Fallback>
        </mc:AlternateContent>
      </w:r>
      <w:r w:rsidR="0086760B">
        <w:rPr>
          <w:rFonts w:eastAsia="新細明體"/>
          <w:noProof/>
          <w:lang w:eastAsia="zh-TW"/>
        </w:rPr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7841EC41" wp14:editId="04D22FC9">
                <wp:simplePos x="0" y="0"/>
                <mc:AlternateContent>
                  <mc:Choice Requires="wp14">
                    <wp:positionH relativeFrom="margin">
                      <wp14:pctPosHOffset>72000</wp14:pctPosHOffset>
                    </wp:positionH>
                  </mc:Choice>
                  <mc:Fallback>
                    <wp:positionH relativeFrom="page">
                      <wp:posOffset>5141595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-2500</wp14:pctPosVOffset>
                    </wp:positionV>
                  </mc:Choice>
                  <mc:Fallback>
                    <wp:positionV relativeFrom="page">
                      <wp:posOffset>453390</wp:posOffset>
                    </wp:positionV>
                  </mc:Fallback>
                </mc:AlternateContent>
                <wp:extent cx="1980565" cy="9783445"/>
                <wp:effectExtent l="0" t="0" r="1905" b="3175"/>
                <wp:wrapSquare wrapText="bothSides"/>
                <wp:docPr id="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0565" cy="9783445"/>
                          <a:chOff x="0" y="0"/>
                          <a:chExt cx="20485" cy="91212"/>
                        </a:xfrm>
                      </wpg:grpSpPr>
                      <wps:wsp>
                        <wps:cNvPr id="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62980"/>
                            <a:ext cx="20485" cy="28232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5" cy="62979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438" y="2157"/>
                            <a:ext cx="16046" cy="86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F2849" w14:textId="77777777" w:rsidR="00FE496B" w:rsidRDefault="00FE496B">
                              <w:pPr>
                                <w:pStyle w:val="a6"/>
                                <w:rPr>
                                  <w:color w:val="C8C8B1" w:themeColor="background2"/>
                                  <w:lang w:eastAsia="zh-TW"/>
                                </w:rPr>
                              </w:pPr>
                            </w:p>
                            <w:p w14:paraId="4EF950EF" w14:textId="77777777" w:rsidR="00FE496B" w:rsidRDefault="00FE496B">
                              <w:pPr>
                                <w:spacing w:line="480" w:lineRule="aut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32000</wp14:pctWidth>
                </wp14:sizeRelH>
                <wp14:sizeRelV relativeFrom="margin">
                  <wp14:pctHeight>105000</wp14:pctHeight>
                </wp14:sizeRelV>
              </wp:anchor>
            </w:drawing>
          </mc:Choice>
          <mc:Fallback>
            <w:pict>
              <v:group w14:anchorId="7841EC41" id="Group 7" o:spid="_x0000_s1028" style="position:absolute;margin-left:0;margin-top:0;width:155.95pt;height:770.35pt;z-index:251676672;mso-width-percent:320;mso-height-percent:1050;mso-left-percent:720;mso-top-percent:-25;mso-wrap-distance-left:14.4pt;mso-wrap-distance-right:14.4pt;mso-position-horizontal-relative:margin;mso-position-vertical-relative:margin;mso-width-percent:320;mso-height-percent:1050;mso-left-percent:720;mso-top-percent:-25;mso-width-relative:margin;mso-height-relative:margin" coordsize="20485,91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">
                <v:rect id="Rectangle 18" o:spid="_x0000_s1029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" fillcolor="#1f497d" stroked="f"/>
                <v:rect id="Rectangle 17" o:spid="_x0000_s1030" style="position:absolute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" fillcolor="black [3213]" stroked="f"/>
                <v:shape id="Text Box 14" o:spid="_x0000_s1031" type="#_x0000_t202" style="position:absolute;left:1438;top:2157;width:16046;height:86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" filled="f" fillcolor="white [3212]" stroked="f">
                  <v:textbox>
                    <w:txbxContent>
                      <w:p w14:paraId="613F2849" w14:textId="77777777" w:rsidR="00FE496B" w:rsidRDefault="00FE496B">
                        <w:pPr>
                          <w:pStyle w:val="a6"/>
                          <w:rPr>
                            <w:color w:val="C8C8B1" w:themeColor="background2"/>
                            <w:lang w:eastAsia="zh-TW"/>
                          </w:rPr>
                        </w:pPr>
                      </w:p>
                      <w:p w14:paraId="4EF950EF" w14:textId="77777777" w:rsidR="00FE496B" w:rsidRDefault="00FE496B">
                        <w:pPr>
                          <w:spacing w:line="480" w:lineRule="auto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D1DBFA1" w14:textId="76E462BD" w:rsidR="0078637B" w:rsidRPr="00C327B5" w:rsidRDefault="00C327B5" w:rsidP="00C327B5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56"/>
          <w:szCs w:val="52"/>
          <w:lang w:eastAsia="zh-TW"/>
        </w:rPr>
      </w:pPr>
      <w:r w:rsidRPr="00C327B5">
        <w:rPr>
          <w:rFonts w:eastAsia="新細明體" w:hint="eastAsia"/>
          <w:sz w:val="96"/>
          <w:szCs w:val="96"/>
          <w:lang w:eastAsia="zh-TW"/>
        </w:rPr>
        <w:t>目錄</w:t>
      </w:r>
    </w:p>
    <w:sdt>
      <w:sdtPr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  <w:lang w:val="zh-TW" w:eastAsia="zh-TW"/>
        </w:rPr>
        <w:id w:val="1906104927"/>
        <w:docPartObj>
          <w:docPartGallery w:val="Table of Contents"/>
          <w:docPartUnique/>
        </w:docPartObj>
      </w:sdtPr>
      <w:sdtEndPr>
        <w:rPr>
          <w:b/>
          <w:lang w:eastAsia="en-US"/>
        </w:rPr>
      </w:sdtEndPr>
      <w:sdtContent>
        <w:p w14:paraId="6B42902A" w14:textId="7421B2C9" w:rsidR="00F0647F" w:rsidRPr="00F0647F" w:rsidRDefault="00F0647F">
          <w:pPr>
            <w:pStyle w:val="af6"/>
            <w:rPr>
              <w:rFonts w:eastAsia="微軟正黑體"/>
            </w:rPr>
          </w:pPr>
          <w:r>
            <w:rPr>
              <w:lang w:val="zh-TW" w:eastAsia="zh-TW"/>
            </w:rPr>
            <w:t>內容</w:t>
          </w:r>
        </w:p>
        <w:p w14:paraId="29661B20" w14:textId="433667D1" w:rsidR="00691608" w:rsidRDefault="00F0647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77886" w:history="1">
            <w:r w:rsidR="00691608" w:rsidRPr="006001FC">
              <w:rPr>
                <w:rStyle w:val="afe"/>
                <w:rFonts w:hint="eastAsia"/>
              </w:rPr>
              <w:t>一、</w:t>
            </w:r>
            <w:r w:rsidR="0069160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kern w:val="2"/>
                <w:sz w:val="24"/>
                <w:szCs w:val="22"/>
              </w:rPr>
              <w:tab/>
            </w:r>
            <w:r w:rsidR="00691608" w:rsidRPr="006001FC">
              <w:rPr>
                <w:rStyle w:val="afe"/>
                <w:rFonts w:hint="eastAsia"/>
              </w:rPr>
              <w:t>題目</w:t>
            </w:r>
            <w:r w:rsidR="00691608">
              <w:rPr>
                <w:webHidden/>
              </w:rPr>
              <w:tab/>
            </w:r>
            <w:r w:rsidR="00691608">
              <w:rPr>
                <w:webHidden/>
              </w:rPr>
              <w:fldChar w:fldCharType="begin"/>
            </w:r>
            <w:r w:rsidR="00691608">
              <w:rPr>
                <w:webHidden/>
              </w:rPr>
              <w:instrText xml:space="preserve"> PAGEREF _Toc7977886 \h </w:instrText>
            </w:r>
            <w:r w:rsidR="00691608">
              <w:rPr>
                <w:webHidden/>
              </w:rPr>
            </w:r>
            <w:r w:rsidR="00691608">
              <w:rPr>
                <w:webHidden/>
              </w:rPr>
              <w:fldChar w:fldCharType="separate"/>
            </w:r>
            <w:r w:rsidR="005D7014">
              <w:rPr>
                <w:webHidden/>
              </w:rPr>
              <w:t>3</w:t>
            </w:r>
            <w:r w:rsidR="00691608">
              <w:rPr>
                <w:webHidden/>
              </w:rPr>
              <w:fldChar w:fldCharType="end"/>
            </w:r>
          </w:hyperlink>
        </w:p>
        <w:p w14:paraId="4D2B5B96" w14:textId="61477B92" w:rsidR="00691608" w:rsidRDefault="005D7014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color w:val="auto"/>
              <w:kern w:val="2"/>
              <w:sz w:val="24"/>
              <w:szCs w:val="22"/>
              <w:shd w:val="clear" w:color="auto" w:fill="auto"/>
            </w:rPr>
          </w:pPr>
          <w:hyperlink w:anchor="_Toc7977887" w:history="1">
            <w:r w:rsidR="00691608" w:rsidRPr="006001FC">
              <w:rPr>
                <w:rStyle w:val="afe"/>
                <w:rFonts w:hint="eastAsia"/>
              </w:rPr>
              <w:t>題目：生活小幫手</w:t>
            </w:r>
            <w:r w:rsidR="00691608" w:rsidRPr="006001FC">
              <w:rPr>
                <w:rStyle w:val="afe"/>
              </w:rPr>
              <w:t>App</w:t>
            </w:r>
            <w:r w:rsidR="00691608" w:rsidRPr="006001FC">
              <w:rPr>
                <w:rStyle w:val="afe"/>
                <w:rFonts w:hint="eastAsia"/>
              </w:rPr>
              <w:t>設計</w:t>
            </w:r>
            <w:r w:rsidR="00691608" w:rsidRPr="006001FC">
              <w:rPr>
                <w:rStyle w:val="afe"/>
              </w:rPr>
              <w:t>-</w:t>
            </w:r>
            <w:r w:rsidR="00691608" w:rsidRPr="006001FC">
              <w:rPr>
                <w:rStyle w:val="afe"/>
                <w:rFonts w:hint="eastAsia"/>
              </w:rPr>
              <w:t>使用警示對話方塊</w:t>
            </w:r>
            <w:r w:rsidR="00691608">
              <w:rPr>
                <w:webHidden/>
              </w:rPr>
              <w:tab/>
            </w:r>
            <w:r w:rsidR="00691608">
              <w:rPr>
                <w:webHidden/>
              </w:rPr>
              <w:fldChar w:fldCharType="begin"/>
            </w:r>
            <w:r w:rsidR="00691608">
              <w:rPr>
                <w:webHidden/>
              </w:rPr>
              <w:instrText xml:space="preserve"> PAGEREF _Toc7977887 \h </w:instrText>
            </w:r>
            <w:r w:rsidR="00691608">
              <w:rPr>
                <w:webHidden/>
              </w:rPr>
            </w:r>
            <w:r w:rsidR="00691608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691608">
              <w:rPr>
                <w:webHidden/>
              </w:rPr>
              <w:fldChar w:fldCharType="end"/>
            </w:r>
          </w:hyperlink>
        </w:p>
        <w:p w14:paraId="136575D7" w14:textId="1AE7848D" w:rsidR="00691608" w:rsidRDefault="005D701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4"/>
              <w:szCs w:val="22"/>
            </w:rPr>
          </w:pPr>
          <w:hyperlink w:anchor="_Toc7977888" w:history="1">
            <w:r w:rsidR="00691608" w:rsidRPr="006001FC">
              <w:rPr>
                <w:rStyle w:val="afe"/>
                <w:rFonts w:hint="eastAsia"/>
              </w:rPr>
              <w:t>二、實作結果</w:t>
            </w:r>
            <w:r w:rsidR="00691608">
              <w:rPr>
                <w:webHidden/>
              </w:rPr>
              <w:tab/>
            </w:r>
            <w:r w:rsidR="00691608">
              <w:rPr>
                <w:webHidden/>
              </w:rPr>
              <w:fldChar w:fldCharType="begin"/>
            </w:r>
            <w:r w:rsidR="00691608">
              <w:rPr>
                <w:webHidden/>
              </w:rPr>
              <w:instrText xml:space="preserve"> PAGEREF _Toc7977888 \h </w:instrText>
            </w:r>
            <w:r w:rsidR="00691608">
              <w:rPr>
                <w:webHidden/>
              </w:rPr>
            </w:r>
            <w:r w:rsidR="00691608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691608">
              <w:rPr>
                <w:webHidden/>
              </w:rPr>
              <w:fldChar w:fldCharType="end"/>
            </w:r>
          </w:hyperlink>
        </w:p>
        <w:p w14:paraId="3666859C" w14:textId="2A319077" w:rsidR="00691608" w:rsidRDefault="005D7014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color w:val="auto"/>
              <w:kern w:val="2"/>
              <w:sz w:val="24"/>
              <w:szCs w:val="22"/>
              <w:shd w:val="clear" w:color="auto" w:fill="auto"/>
            </w:rPr>
          </w:pPr>
          <w:hyperlink w:anchor="_Toc7977889" w:history="1">
            <w:r w:rsidR="00691608" w:rsidRPr="006001FC">
              <w:rPr>
                <w:rStyle w:val="afe"/>
                <w:rFonts w:hint="eastAsia"/>
              </w:rPr>
              <w:t>手機展示畫面</w:t>
            </w:r>
            <w:r w:rsidR="00691608">
              <w:rPr>
                <w:webHidden/>
              </w:rPr>
              <w:tab/>
            </w:r>
            <w:r w:rsidR="00691608">
              <w:rPr>
                <w:webHidden/>
              </w:rPr>
              <w:fldChar w:fldCharType="begin"/>
            </w:r>
            <w:r w:rsidR="00691608">
              <w:rPr>
                <w:webHidden/>
              </w:rPr>
              <w:instrText xml:space="preserve"> PAGEREF _Toc7977889 \h </w:instrText>
            </w:r>
            <w:r w:rsidR="00691608">
              <w:rPr>
                <w:webHidden/>
              </w:rPr>
            </w:r>
            <w:r w:rsidR="00691608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691608">
              <w:rPr>
                <w:webHidden/>
              </w:rPr>
              <w:fldChar w:fldCharType="end"/>
            </w:r>
          </w:hyperlink>
        </w:p>
        <w:p w14:paraId="1620769C" w14:textId="58FC471C" w:rsidR="00691608" w:rsidRDefault="005D701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4"/>
              <w:szCs w:val="22"/>
            </w:rPr>
          </w:pPr>
          <w:hyperlink w:anchor="_Toc7977890" w:history="1">
            <w:r w:rsidR="00691608" w:rsidRPr="006001FC">
              <w:rPr>
                <w:rStyle w:val="afe"/>
                <w:rFonts w:cs="微軟正黑體" w:hint="eastAsia"/>
              </w:rPr>
              <w:t>三</w:t>
            </w:r>
            <w:r w:rsidR="00691608" w:rsidRPr="006001FC">
              <w:rPr>
                <w:rStyle w:val="afe"/>
                <w:rFonts w:hint="eastAsia"/>
              </w:rPr>
              <w:t>、程式碼</w:t>
            </w:r>
            <w:r w:rsidR="00691608">
              <w:rPr>
                <w:webHidden/>
              </w:rPr>
              <w:tab/>
            </w:r>
            <w:r w:rsidR="00691608">
              <w:rPr>
                <w:webHidden/>
              </w:rPr>
              <w:fldChar w:fldCharType="begin"/>
            </w:r>
            <w:r w:rsidR="00691608">
              <w:rPr>
                <w:webHidden/>
              </w:rPr>
              <w:instrText xml:space="preserve"> PAGEREF _Toc7977890 \h </w:instrText>
            </w:r>
            <w:r w:rsidR="00691608">
              <w:rPr>
                <w:webHidden/>
              </w:rPr>
            </w:r>
            <w:r w:rsidR="00691608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691608">
              <w:rPr>
                <w:webHidden/>
              </w:rPr>
              <w:fldChar w:fldCharType="end"/>
            </w:r>
          </w:hyperlink>
        </w:p>
        <w:p w14:paraId="7672F657" w14:textId="304FDFBA" w:rsidR="00691608" w:rsidRDefault="005D7014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color w:val="auto"/>
              <w:kern w:val="2"/>
              <w:sz w:val="24"/>
              <w:szCs w:val="22"/>
              <w:shd w:val="clear" w:color="auto" w:fill="auto"/>
            </w:rPr>
          </w:pPr>
          <w:hyperlink w:anchor="_Toc7977891" w:history="1">
            <w:r w:rsidR="00691608" w:rsidRPr="006001FC">
              <w:rPr>
                <w:rStyle w:val="afe"/>
              </w:rPr>
              <w:t>XML</w:t>
            </w:r>
            <w:r w:rsidR="00691608" w:rsidRPr="006001FC">
              <w:rPr>
                <w:rStyle w:val="afe"/>
                <w:rFonts w:hint="eastAsia"/>
              </w:rPr>
              <w:t>檔</w:t>
            </w:r>
            <w:r w:rsidR="00691608">
              <w:rPr>
                <w:webHidden/>
              </w:rPr>
              <w:tab/>
            </w:r>
            <w:r w:rsidR="00691608">
              <w:rPr>
                <w:webHidden/>
              </w:rPr>
              <w:fldChar w:fldCharType="begin"/>
            </w:r>
            <w:r w:rsidR="00691608">
              <w:rPr>
                <w:webHidden/>
              </w:rPr>
              <w:instrText xml:space="preserve"> PAGEREF _Toc7977891 \h </w:instrText>
            </w:r>
            <w:r w:rsidR="00691608">
              <w:rPr>
                <w:webHidden/>
              </w:rPr>
            </w:r>
            <w:r w:rsidR="00691608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691608">
              <w:rPr>
                <w:webHidden/>
              </w:rPr>
              <w:fldChar w:fldCharType="end"/>
            </w:r>
          </w:hyperlink>
        </w:p>
        <w:p w14:paraId="3361663C" w14:textId="44FA1FC4" w:rsidR="00691608" w:rsidRDefault="005D7014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color w:val="auto"/>
              <w:kern w:val="2"/>
              <w:sz w:val="24"/>
              <w:szCs w:val="22"/>
              <w:shd w:val="clear" w:color="auto" w:fill="auto"/>
            </w:rPr>
          </w:pPr>
          <w:hyperlink w:anchor="_Toc7977892" w:history="1">
            <w:r w:rsidR="00691608" w:rsidRPr="006001FC">
              <w:rPr>
                <w:rStyle w:val="afe"/>
              </w:rPr>
              <w:t>JAVA</w:t>
            </w:r>
            <w:r w:rsidR="00691608" w:rsidRPr="006001FC">
              <w:rPr>
                <w:rStyle w:val="afe"/>
                <w:rFonts w:hint="eastAsia"/>
              </w:rPr>
              <w:t>檔</w:t>
            </w:r>
            <w:r w:rsidR="00691608">
              <w:rPr>
                <w:webHidden/>
              </w:rPr>
              <w:tab/>
            </w:r>
            <w:r w:rsidR="00691608">
              <w:rPr>
                <w:webHidden/>
              </w:rPr>
              <w:fldChar w:fldCharType="begin"/>
            </w:r>
            <w:r w:rsidR="00691608">
              <w:rPr>
                <w:webHidden/>
              </w:rPr>
              <w:instrText xml:space="preserve"> PAGEREF _Toc7977892 \h </w:instrText>
            </w:r>
            <w:r w:rsidR="00691608">
              <w:rPr>
                <w:webHidden/>
              </w:rPr>
            </w:r>
            <w:r w:rsidR="00691608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691608">
              <w:rPr>
                <w:webHidden/>
              </w:rPr>
              <w:fldChar w:fldCharType="end"/>
            </w:r>
          </w:hyperlink>
        </w:p>
        <w:p w14:paraId="3A9BE4BD" w14:textId="05E25528" w:rsidR="00691608" w:rsidRDefault="005D701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kern w:val="2"/>
              <w:sz w:val="24"/>
              <w:szCs w:val="22"/>
            </w:rPr>
          </w:pPr>
          <w:hyperlink w:anchor="_Toc7977893" w:history="1">
            <w:r w:rsidR="00691608" w:rsidRPr="006001FC">
              <w:rPr>
                <w:rStyle w:val="afe"/>
                <w:rFonts w:cs="微軟正黑體" w:hint="eastAsia"/>
              </w:rPr>
              <w:t>三</w:t>
            </w:r>
            <w:r w:rsidR="00691608" w:rsidRPr="006001FC">
              <w:rPr>
                <w:rStyle w:val="afe"/>
                <w:rFonts w:hint="eastAsia"/>
              </w:rPr>
              <w:t>、學習心得</w:t>
            </w:r>
            <w:r w:rsidR="00691608">
              <w:rPr>
                <w:webHidden/>
              </w:rPr>
              <w:tab/>
            </w:r>
            <w:r w:rsidR="00691608">
              <w:rPr>
                <w:webHidden/>
              </w:rPr>
              <w:fldChar w:fldCharType="begin"/>
            </w:r>
            <w:r w:rsidR="00691608">
              <w:rPr>
                <w:webHidden/>
              </w:rPr>
              <w:instrText xml:space="preserve"> PAGEREF _Toc7977893 \h </w:instrText>
            </w:r>
            <w:r w:rsidR="00691608">
              <w:rPr>
                <w:webHidden/>
              </w:rPr>
            </w:r>
            <w:r w:rsidR="00691608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="00691608">
              <w:rPr>
                <w:webHidden/>
              </w:rPr>
              <w:fldChar w:fldCharType="end"/>
            </w:r>
          </w:hyperlink>
        </w:p>
        <w:p w14:paraId="09A2F171" w14:textId="0200AD9C" w:rsidR="00691608" w:rsidRDefault="005D7014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color w:val="auto"/>
              <w:kern w:val="2"/>
              <w:sz w:val="24"/>
              <w:szCs w:val="22"/>
              <w:shd w:val="clear" w:color="auto" w:fill="auto"/>
            </w:rPr>
          </w:pPr>
          <w:hyperlink w:anchor="_Toc7977894" w:history="1">
            <w:r w:rsidR="00691608" w:rsidRPr="006001FC">
              <w:rPr>
                <w:rStyle w:val="afe"/>
                <w:rFonts w:hint="eastAsia"/>
              </w:rPr>
              <w:t>心得感想</w:t>
            </w:r>
            <w:r w:rsidR="00691608">
              <w:rPr>
                <w:webHidden/>
              </w:rPr>
              <w:tab/>
            </w:r>
            <w:r w:rsidR="00691608">
              <w:rPr>
                <w:webHidden/>
              </w:rPr>
              <w:fldChar w:fldCharType="begin"/>
            </w:r>
            <w:r w:rsidR="00691608">
              <w:rPr>
                <w:webHidden/>
              </w:rPr>
              <w:instrText xml:space="preserve"> PAGEREF _Toc7977894 \h </w:instrText>
            </w:r>
            <w:r w:rsidR="00691608">
              <w:rPr>
                <w:webHidden/>
              </w:rPr>
            </w:r>
            <w:r w:rsidR="00691608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="00691608">
              <w:rPr>
                <w:webHidden/>
              </w:rPr>
              <w:fldChar w:fldCharType="end"/>
            </w:r>
          </w:hyperlink>
        </w:p>
        <w:p w14:paraId="0EE58B50" w14:textId="77777777" w:rsidR="00691608" w:rsidRDefault="00F0647F" w:rsidP="00F0647F">
          <w:pPr>
            <w:rPr>
              <w:rFonts w:eastAsia="微軟正黑體"/>
              <w:b/>
              <w:bCs/>
              <w:lang w:val="zh-TW" w:eastAsia="zh-TW"/>
            </w:rPr>
          </w:pPr>
          <w:r>
            <w:rPr>
              <w:b/>
              <w:bCs/>
              <w:lang w:val="zh-TW"/>
            </w:rPr>
            <w:fldChar w:fldCharType="end"/>
          </w:r>
        </w:p>
        <w:p w14:paraId="165C5D5A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  <w:bookmarkStart w:id="0" w:name="_GoBack"/>
          <w:bookmarkEnd w:id="0"/>
        </w:p>
        <w:p w14:paraId="418CD43A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</w:p>
        <w:p w14:paraId="6B271C6F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</w:p>
        <w:p w14:paraId="7AECF212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</w:p>
        <w:p w14:paraId="382B35B7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</w:p>
        <w:p w14:paraId="7F22F6DC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</w:p>
        <w:p w14:paraId="5902DACF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</w:p>
        <w:p w14:paraId="15980003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</w:p>
        <w:p w14:paraId="068104F3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</w:p>
        <w:p w14:paraId="6CAA9C0C" w14:textId="77777777" w:rsidR="00691608" w:rsidRDefault="00691608" w:rsidP="00F0647F">
          <w:pPr>
            <w:rPr>
              <w:rFonts w:eastAsia="微軟正黑體"/>
              <w:b/>
              <w:bCs/>
              <w:lang w:val="zh-TW" w:eastAsia="zh-TW"/>
            </w:rPr>
          </w:pPr>
        </w:p>
        <w:p w14:paraId="0F7A0965" w14:textId="77777777" w:rsidR="00321631" w:rsidRDefault="00321631" w:rsidP="00F0647F"/>
        <w:p w14:paraId="345490DA" w14:textId="6CF1B357" w:rsidR="00131049" w:rsidRPr="00F0647F" w:rsidRDefault="005D7014" w:rsidP="00F0647F"/>
      </w:sdtContent>
    </w:sdt>
    <w:p w14:paraId="0BF4B949" w14:textId="55004F2B" w:rsidR="00D45516" w:rsidRPr="002C1EAE" w:rsidRDefault="002C1EAE" w:rsidP="002C1EAE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56"/>
          <w:szCs w:val="52"/>
          <w:lang w:eastAsia="zh-TW"/>
        </w:rPr>
      </w:pPr>
      <w:r>
        <w:rPr>
          <w:rFonts w:eastAsia="新細明體" w:hint="eastAsia"/>
          <w:sz w:val="96"/>
          <w:szCs w:val="96"/>
          <w:lang w:eastAsia="zh-TW"/>
        </w:rPr>
        <w:t>圖</w:t>
      </w:r>
      <w:r w:rsidRPr="00C327B5">
        <w:rPr>
          <w:rFonts w:eastAsia="新細明體" w:hint="eastAsia"/>
          <w:sz w:val="96"/>
          <w:szCs w:val="96"/>
          <w:lang w:eastAsia="zh-TW"/>
        </w:rPr>
        <w:t>目錄</w:t>
      </w:r>
    </w:p>
    <w:p w14:paraId="41B27646" w14:textId="457F8511" w:rsidR="00691608" w:rsidRPr="00083FE1" w:rsidRDefault="00691608">
      <w:pPr>
        <w:pStyle w:val="aff0"/>
        <w:tabs>
          <w:tab w:val="right" w:leader="dot" w:pos="9737"/>
        </w:tabs>
        <w:rPr>
          <w:rFonts w:cstheme="minorBidi"/>
          <w:smallCaps w:val="0"/>
          <w:noProof/>
          <w:color w:val="526DB0" w:themeColor="accent3"/>
          <w:kern w:val="2"/>
          <w:sz w:val="24"/>
          <w:szCs w:val="22"/>
          <w:lang w:eastAsia="zh-TW"/>
        </w:rPr>
      </w:pPr>
      <w:r w:rsidRPr="00083FE1">
        <w:rPr>
          <w:rFonts w:ascii="微軟正黑體" w:eastAsia="微軟正黑體" w:hAnsi="微軟正黑體" w:cs="微軟正黑體"/>
          <w:smallCaps w:val="0"/>
          <w:color w:val="526DB0" w:themeColor="accent3"/>
          <w:sz w:val="24"/>
          <w:szCs w:val="24"/>
          <w:lang w:eastAsia="zh-TW"/>
        </w:rPr>
        <w:fldChar w:fldCharType="begin"/>
      </w:r>
      <w:r w:rsidRPr="00083FE1">
        <w:rPr>
          <w:rFonts w:ascii="微軟正黑體" w:eastAsia="微軟正黑體" w:hAnsi="微軟正黑體" w:cs="微軟正黑體"/>
          <w:smallCaps w:val="0"/>
          <w:color w:val="526DB0" w:themeColor="accent3"/>
          <w:sz w:val="24"/>
          <w:szCs w:val="24"/>
          <w:lang w:eastAsia="zh-TW"/>
        </w:rPr>
        <w:instrText xml:space="preserve"> TOC \h \z \c "圖" </w:instrText>
      </w:r>
      <w:r w:rsidRPr="00083FE1">
        <w:rPr>
          <w:rFonts w:ascii="微軟正黑體" w:eastAsia="微軟正黑體" w:hAnsi="微軟正黑體" w:cs="微軟正黑體"/>
          <w:smallCaps w:val="0"/>
          <w:color w:val="526DB0" w:themeColor="accent3"/>
          <w:sz w:val="24"/>
          <w:szCs w:val="24"/>
          <w:lang w:eastAsia="zh-TW"/>
        </w:rPr>
        <w:fldChar w:fldCharType="separate"/>
      </w:r>
      <w:hyperlink w:anchor="_Toc7977923" w:history="1">
        <w:r w:rsidRPr="00083FE1">
          <w:rPr>
            <w:rStyle w:val="afe"/>
            <w:rFonts w:hint="eastAsia"/>
            <w:noProof/>
            <w:color w:val="526DB0" w:themeColor="accent3"/>
            <w:lang w:eastAsia="zh-TW"/>
          </w:rPr>
          <w:t>圖</w:t>
        </w:r>
        <w:r w:rsidRPr="00083FE1">
          <w:rPr>
            <w:rStyle w:val="afe"/>
            <w:noProof/>
            <w:color w:val="526DB0" w:themeColor="accent3"/>
            <w:lang w:eastAsia="zh-TW"/>
          </w:rPr>
          <w:t xml:space="preserve"> 1</w:t>
        </w:r>
        <w:r w:rsidRPr="00083FE1">
          <w:rPr>
            <w:rStyle w:val="afe"/>
            <w:rFonts w:ascii="微軟正黑體" w:eastAsia="微軟正黑體" w:hAnsi="微軟正黑體" w:hint="eastAsia"/>
            <w:noProof/>
            <w:color w:val="526DB0" w:themeColor="accent3"/>
            <w:lang w:eastAsia="zh-TW"/>
          </w:rPr>
          <w:t xml:space="preserve">   </w:t>
        </w:r>
        <w:r w:rsidRPr="00083FE1">
          <w:rPr>
            <w:noProof/>
            <w:webHidden/>
            <w:color w:val="526DB0" w:themeColor="accent3"/>
          </w:rPr>
          <w:tab/>
        </w:r>
        <w:r w:rsidRPr="00083FE1">
          <w:rPr>
            <w:noProof/>
            <w:webHidden/>
            <w:color w:val="526DB0" w:themeColor="accent3"/>
          </w:rPr>
          <w:fldChar w:fldCharType="begin"/>
        </w:r>
        <w:r w:rsidRPr="00083FE1">
          <w:rPr>
            <w:noProof/>
            <w:webHidden/>
            <w:color w:val="526DB0" w:themeColor="accent3"/>
          </w:rPr>
          <w:instrText xml:space="preserve"> PAGEREF _Toc7977923 \h </w:instrText>
        </w:r>
        <w:r w:rsidRPr="00083FE1">
          <w:rPr>
            <w:noProof/>
            <w:webHidden/>
            <w:color w:val="526DB0" w:themeColor="accent3"/>
          </w:rPr>
        </w:r>
        <w:r w:rsidRPr="00083FE1">
          <w:rPr>
            <w:noProof/>
            <w:webHidden/>
            <w:color w:val="526DB0" w:themeColor="accent3"/>
          </w:rPr>
          <w:fldChar w:fldCharType="separate"/>
        </w:r>
        <w:r w:rsidRPr="00083FE1">
          <w:rPr>
            <w:noProof/>
            <w:webHidden/>
            <w:color w:val="526DB0" w:themeColor="accent3"/>
          </w:rPr>
          <w:t>5</w:t>
        </w:r>
        <w:r w:rsidRPr="00083FE1">
          <w:rPr>
            <w:noProof/>
            <w:webHidden/>
            <w:color w:val="526DB0" w:themeColor="accent3"/>
          </w:rPr>
          <w:fldChar w:fldCharType="end"/>
        </w:r>
      </w:hyperlink>
    </w:p>
    <w:p w14:paraId="767032B8" w14:textId="3454A0DC" w:rsidR="00691608" w:rsidRPr="00083FE1" w:rsidRDefault="005D7014">
      <w:pPr>
        <w:pStyle w:val="aff0"/>
        <w:tabs>
          <w:tab w:val="right" w:leader="dot" w:pos="9737"/>
        </w:tabs>
        <w:rPr>
          <w:rFonts w:cstheme="minorBidi"/>
          <w:smallCaps w:val="0"/>
          <w:noProof/>
          <w:color w:val="526DB0" w:themeColor="accent3"/>
          <w:kern w:val="2"/>
          <w:sz w:val="24"/>
          <w:szCs w:val="22"/>
          <w:lang w:eastAsia="zh-TW"/>
        </w:rPr>
      </w:pPr>
      <w:hyperlink w:anchor="_Toc7977924" w:history="1">
        <w:r w:rsidR="00691608" w:rsidRPr="00083FE1">
          <w:rPr>
            <w:rStyle w:val="afe"/>
            <w:rFonts w:hint="eastAsia"/>
            <w:noProof/>
            <w:color w:val="526DB0" w:themeColor="accent3"/>
          </w:rPr>
          <w:t>圖</w:t>
        </w:r>
        <w:r w:rsidR="00691608" w:rsidRPr="00083FE1">
          <w:rPr>
            <w:rStyle w:val="afe"/>
            <w:noProof/>
            <w:color w:val="526DB0" w:themeColor="accent3"/>
          </w:rPr>
          <w:t xml:space="preserve"> 2</w:t>
        </w:r>
        <w:r w:rsidR="00691608" w:rsidRPr="00083FE1">
          <w:rPr>
            <w:rStyle w:val="afe"/>
            <w:rFonts w:ascii="微軟正黑體" w:eastAsia="微軟正黑體" w:hAnsi="微軟正黑體" w:hint="eastAsia"/>
            <w:noProof/>
            <w:color w:val="526DB0" w:themeColor="accent3"/>
            <w:lang w:eastAsia="zh-TW"/>
          </w:rPr>
          <w:t xml:space="preserve">   </w:t>
        </w:r>
        <w:r w:rsidR="00691608" w:rsidRPr="00083FE1">
          <w:rPr>
            <w:noProof/>
            <w:webHidden/>
            <w:color w:val="526DB0" w:themeColor="accent3"/>
          </w:rPr>
          <w:tab/>
        </w:r>
        <w:r w:rsidR="00691608" w:rsidRPr="00083FE1">
          <w:rPr>
            <w:noProof/>
            <w:webHidden/>
            <w:color w:val="526DB0" w:themeColor="accent3"/>
          </w:rPr>
          <w:fldChar w:fldCharType="begin"/>
        </w:r>
        <w:r w:rsidR="00691608" w:rsidRPr="00083FE1">
          <w:rPr>
            <w:noProof/>
            <w:webHidden/>
            <w:color w:val="526DB0" w:themeColor="accent3"/>
          </w:rPr>
          <w:instrText xml:space="preserve"> PAGEREF _Toc7977924 \h </w:instrText>
        </w:r>
        <w:r w:rsidR="00691608" w:rsidRPr="00083FE1">
          <w:rPr>
            <w:noProof/>
            <w:webHidden/>
            <w:color w:val="526DB0" w:themeColor="accent3"/>
          </w:rPr>
        </w:r>
        <w:r w:rsidR="00691608" w:rsidRPr="00083FE1">
          <w:rPr>
            <w:noProof/>
            <w:webHidden/>
            <w:color w:val="526DB0" w:themeColor="accent3"/>
          </w:rPr>
          <w:fldChar w:fldCharType="separate"/>
        </w:r>
        <w:r w:rsidR="00691608" w:rsidRPr="00083FE1">
          <w:rPr>
            <w:noProof/>
            <w:webHidden/>
            <w:color w:val="526DB0" w:themeColor="accent3"/>
          </w:rPr>
          <w:t>8</w:t>
        </w:r>
        <w:r w:rsidR="00691608" w:rsidRPr="00083FE1">
          <w:rPr>
            <w:noProof/>
            <w:webHidden/>
            <w:color w:val="526DB0" w:themeColor="accent3"/>
          </w:rPr>
          <w:fldChar w:fldCharType="end"/>
        </w:r>
      </w:hyperlink>
    </w:p>
    <w:p w14:paraId="4956AE23" w14:textId="49E686CF" w:rsidR="00691608" w:rsidRPr="00083FE1" w:rsidRDefault="005D7014">
      <w:pPr>
        <w:pStyle w:val="aff0"/>
        <w:tabs>
          <w:tab w:val="right" w:leader="dot" w:pos="9737"/>
        </w:tabs>
        <w:rPr>
          <w:rFonts w:cstheme="minorBidi"/>
          <w:smallCaps w:val="0"/>
          <w:noProof/>
          <w:color w:val="526DB0" w:themeColor="accent3"/>
          <w:kern w:val="2"/>
          <w:sz w:val="24"/>
          <w:szCs w:val="22"/>
          <w:lang w:eastAsia="zh-TW"/>
        </w:rPr>
      </w:pPr>
      <w:hyperlink w:anchor="_Toc7977925" w:history="1">
        <w:r w:rsidR="00691608" w:rsidRPr="00083FE1">
          <w:rPr>
            <w:rStyle w:val="afe"/>
            <w:rFonts w:hint="eastAsia"/>
            <w:noProof/>
            <w:color w:val="526DB0" w:themeColor="accent3"/>
          </w:rPr>
          <w:t>圖</w:t>
        </w:r>
        <w:r w:rsidR="00691608" w:rsidRPr="00083FE1">
          <w:rPr>
            <w:rStyle w:val="afe"/>
            <w:noProof/>
            <w:color w:val="526DB0" w:themeColor="accent3"/>
          </w:rPr>
          <w:t xml:space="preserve"> 3</w:t>
        </w:r>
        <w:r w:rsidR="00691608" w:rsidRPr="00083FE1">
          <w:rPr>
            <w:rStyle w:val="afe"/>
            <w:rFonts w:ascii="微軟正黑體" w:eastAsia="微軟正黑體" w:hAnsi="微軟正黑體" w:hint="eastAsia"/>
            <w:noProof/>
            <w:color w:val="526DB0" w:themeColor="accent3"/>
            <w:lang w:eastAsia="zh-TW"/>
          </w:rPr>
          <w:t xml:space="preserve">   </w:t>
        </w:r>
        <w:r w:rsidR="00691608" w:rsidRPr="00083FE1">
          <w:rPr>
            <w:noProof/>
            <w:webHidden/>
            <w:color w:val="526DB0" w:themeColor="accent3"/>
          </w:rPr>
          <w:tab/>
        </w:r>
        <w:r w:rsidR="00691608" w:rsidRPr="00083FE1">
          <w:rPr>
            <w:noProof/>
            <w:webHidden/>
            <w:color w:val="526DB0" w:themeColor="accent3"/>
          </w:rPr>
          <w:fldChar w:fldCharType="begin"/>
        </w:r>
        <w:r w:rsidR="00691608" w:rsidRPr="00083FE1">
          <w:rPr>
            <w:noProof/>
            <w:webHidden/>
            <w:color w:val="526DB0" w:themeColor="accent3"/>
          </w:rPr>
          <w:instrText xml:space="preserve"> PAGEREF _Toc7977925 \h </w:instrText>
        </w:r>
        <w:r w:rsidR="00691608" w:rsidRPr="00083FE1">
          <w:rPr>
            <w:noProof/>
            <w:webHidden/>
            <w:color w:val="526DB0" w:themeColor="accent3"/>
          </w:rPr>
        </w:r>
        <w:r w:rsidR="00691608" w:rsidRPr="00083FE1">
          <w:rPr>
            <w:noProof/>
            <w:webHidden/>
            <w:color w:val="526DB0" w:themeColor="accent3"/>
          </w:rPr>
          <w:fldChar w:fldCharType="separate"/>
        </w:r>
        <w:r w:rsidR="00691608" w:rsidRPr="00083FE1">
          <w:rPr>
            <w:noProof/>
            <w:webHidden/>
            <w:color w:val="526DB0" w:themeColor="accent3"/>
          </w:rPr>
          <w:t>10</w:t>
        </w:r>
        <w:r w:rsidR="00691608" w:rsidRPr="00083FE1">
          <w:rPr>
            <w:noProof/>
            <w:webHidden/>
            <w:color w:val="526DB0" w:themeColor="accent3"/>
          </w:rPr>
          <w:fldChar w:fldCharType="end"/>
        </w:r>
      </w:hyperlink>
    </w:p>
    <w:p w14:paraId="1D6340C5" w14:textId="404DA215" w:rsidR="00691608" w:rsidRPr="00083FE1" w:rsidRDefault="005D7014">
      <w:pPr>
        <w:pStyle w:val="aff0"/>
        <w:tabs>
          <w:tab w:val="right" w:leader="dot" w:pos="9737"/>
        </w:tabs>
        <w:rPr>
          <w:rFonts w:cstheme="minorBidi"/>
          <w:smallCaps w:val="0"/>
          <w:noProof/>
          <w:color w:val="526DB0" w:themeColor="accent3"/>
          <w:kern w:val="2"/>
          <w:sz w:val="24"/>
          <w:szCs w:val="22"/>
          <w:lang w:eastAsia="zh-TW"/>
        </w:rPr>
      </w:pPr>
      <w:hyperlink w:anchor="_Toc7977926" w:history="1">
        <w:r w:rsidR="00691608" w:rsidRPr="00083FE1">
          <w:rPr>
            <w:rStyle w:val="afe"/>
            <w:rFonts w:hint="eastAsia"/>
            <w:noProof/>
            <w:color w:val="526DB0" w:themeColor="accent3"/>
          </w:rPr>
          <w:t>圖</w:t>
        </w:r>
        <w:r w:rsidR="00691608" w:rsidRPr="00083FE1">
          <w:rPr>
            <w:rStyle w:val="afe"/>
            <w:noProof/>
            <w:color w:val="526DB0" w:themeColor="accent3"/>
          </w:rPr>
          <w:t xml:space="preserve"> 4</w:t>
        </w:r>
        <w:r w:rsidR="00691608" w:rsidRPr="00083FE1">
          <w:rPr>
            <w:rStyle w:val="afe"/>
            <w:rFonts w:ascii="微軟正黑體" w:eastAsia="微軟正黑體" w:hAnsi="微軟正黑體" w:hint="eastAsia"/>
            <w:noProof/>
            <w:color w:val="526DB0" w:themeColor="accent3"/>
            <w:lang w:eastAsia="zh-TW"/>
          </w:rPr>
          <w:t xml:space="preserve">   </w:t>
        </w:r>
        <w:r w:rsidR="00691608" w:rsidRPr="00083FE1">
          <w:rPr>
            <w:noProof/>
            <w:webHidden/>
            <w:color w:val="526DB0" w:themeColor="accent3"/>
          </w:rPr>
          <w:tab/>
        </w:r>
        <w:r w:rsidR="00691608" w:rsidRPr="00083FE1">
          <w:rPr>
            <w:noProof/>
            <w:webHidden/>
            <w:color w:val="526DB0" w:themeColor="accent3"/>
          </w:rPr>
          <w:fldChar w:fldCharType="begin"/>
        </w:r>
        <w:r w:rsidR="00691608" w:rsidRPr="00083FE1">
          <w:rPr>
            <w:noProof/>
            <w:webHidden/>
            <w:color w:val="526DB0" w:themeColor="accent3"/>
          </w:rPr>
          <w:instrText xml:space="preserve"> PAGEREF _Toc7977926 \h </w:instrText>
        </w:r>
        <w:r w:rsidR="00691608" w:rsidRPr="00083FE1">
          <w:rPr>
            <w:noProof/>
            <w:webHidden/>
            <w:color w:val="526DB0" w:themeColor="accent3"/>
          </w:rPr>
        </w:r>
        <w:r w:rsidR="00691608" w:rsidRPr="00083FE1">
          <w:rPr>
            <w:noProof/>
            <w:webHidden/>
            <w:color w:val="526DB0" w:themeColor="accent3"/>
          </w:rPr>
          <w:fldChar w:fldCharType="separate"/>
        </w:r>
        <w:r w:rsidR="00691608" w:rsidRPr="00083FE1">
          <w:rPr>
            <w:noProof/>
            <w:webHidden/>
            <w:color w:val="526DB0" w:themeColor="accent3"/>
          </w:rPr>
          <w:t>12</w:t>
        </w:r>
        <w:r w:rsidR="00691608" w:rsidRPr="00083FE1">
          <w:rPr>
            <w:noProof/>
            <w:webHidden/>
            <w:color w:val="526DB0" w:themeColor="accent3"/>
          </w:rPr>
          <w:fldChar w:fldCharType="end"/>
        </w:r>
      </w:hyperlink>
    </w:p>
    <w:p w14:paraId="03B8870F" w14:textId="66371008" w:rsidR="00691608" w:rsidRPr="00083FE1" w:rsidRDefault="005D7014">
      <w:pPr>
        <w:pStyle w:val="aff0"/>
        <w:tabs>
          <w:tab w:val="right" w:leader="dot" w:pos="9737"/>
        </w:tabs>
        <w:rPr>
          <w:rFonts w:cstheme="minorBidi"/>
          <w:smallCaps w:val="0"/>
          <w:noProof/>
          <w:color w:val="526DB0" w:themeColor="accent3"/>
          <w:kern w:val="2"/>
          <w:sz w:val="24"/>
          <w:szCs w:val="22"/>
          <w:lang w:eastAsia="zh-TW"/>
        </w:rPr>
      </w:pPr>
      <w:hyperlink w:anchor="_Toc7977927" w:history="1">
        <w:r w:rsidR="00691608" w:rsidRPr="00083FE1">
          <w:rPr>
            <w:rStyle w:val="afe"/>
            <w:rFonts w:hint="eastAsia"/>
            <w:noProof/>
            <w:color w:val="526DB0" w:themeColor="accent3"/>
          </w:rPr>
          <w:t>圖</w:t>
        </w:r>
        <w:r w:rsidR="00691608" w:rsidRPr="00083FE1">
          <w:rPr>
            <w:rStyle w:val="afe"/>
            <w:noProof/>
            <w:color w:val="526DB0" w:themeColor="accent3"/>
          </w:rPr>
          <w:t xml:space="preserve"> 5</w:t>
        </w:r>
        <w:r w:rsidR="00691608" w:rsidRPr="00083FE1">
          <w:rPr>
            <w:rStyle w:val="afe"/>
            <w:rFonts w:ascii="微軟正黑體" w:eastAsia="微軟正黑體" w:hAnsi="微軟正黑體" w:hint="eastAsia"/>
            <w:noProof/>
            <w:color w:val="526DB0" w:themeColor="accent3"/>
            <w:lang w:eastAsia="zh-TW"/>
          </w:rPr>
          <w:t xml:space="preserve">   </w:t>
        </w:r>
        <w:r w:rsidR="00691608" w:rsidRPr="00083FE1">
          <w:rPr>
            <w:noProof/>
            <w:webHidden/>
            <w:color w:val="526DB0" w:themeColor="accent3"/>
          </w:rPr>
          <w:tab/>
        </w:r>
        <w:r w:rsidR="00691608" w:rsidRPr="00083FE1">
          <w:rPr>
            <w:noProof/>
            <w:webHidden/>
            <w:color w:val="526DB0" w:themeColor="accent3"/>
          </w:rPr>
          <w:fldChar w:fldCharType="begin"/>
        </w:r>
        <w:r w:rsidR="00691608" w:rsidRPr="00083FE1">
          <w:rPr>
            <w:noProof/>
            <w:webHidden/>
            <w:color w:val="526DB0" w:themeColor="accent3"/>
          </w:rPr>
          <w:instrText xml:space="preserve"> PAGEREF _Toc7977927 \h </w:instrText>
        </w:r>
        <w:r w:rsidR="00691608" w:rsidRPr="00083FE1">
          <w:rPr>
            <w:noProof/>
            <w:webHidden/>
            <w:color w:val="526DB0" w:themeColor="accent3"/>
          </w:rPr>
        </w:r>
        <w:r w:rsidR="00691608" w:rsidRPr="00083FE1">
          <w:rPr>
            <w:noProof/>
            <w:webHidden/>
            <w:color w:val="526DB0" w:themeColor="accent3"/>
          </w:rPr>
          <w:fldChar w:fldCharType="separate"/>
        </w:r>
        <w:r w:rsidR="00691608" w:rsidRPr="00083FE1">
          <w:rPr>
            <w:noProof/>
            <w:webHidden/>
            <w:color w:val="526DB0" w:themeColor="accent3"/>
          </w:rPr>
          <w:t>13</w:t>
        </w:r>
        <w:r w:rsidR="00691608" w:rsidRPr="00083FE1">
          <w:rPr>
            <w:noProof/>
            <w:webHidden/>
            <w:color w:val="526DB0" w:themeColor="accent3"/>
          </w:rPr>
          <w:fldChar w:fldCharType="end"/>
        </w:r>
      </w:hyperlink>
    </w:p>
    <w:p w14:paraId="5921F47C" w14:textId="4262F098" w:rsidR="00691608" w:rsidRPr="00083FE1" w:rsidRDefault="005D7014">
      <w:pPr>
        <w:pStyle w:val="aff0"/>
        <w:tabs>
          <w:tab w:val="right" w:leader="dot" w:pos="9737"/>
        </w:tabs>
        <w:rPr>
          <w:rFonts w:cstheme="minorBidi"/>
          <w:smallCaps w:val="0"/>
          <w:noProof/>
          <w:color w:val="526DB0" w:themeColor="accent3"/>
          <w:kern w:val="2"/>
          <w:sz w:val="24"/>
          <w:szCs w:val="22"/>
          <w:lang w:eastAsia="zh-TW"/>
        </w:rPr>
      </w:pPr>
      <w:hyperlink w:anchor="_Toc7977928" w:history="1">
        <w:r w:rsidR="00691608" w:rsidRPr="00083FE1">
          <w:rPr>
            <w:rStyle w:val="afe"/>
            <w:rFonts w:hint="eastAsia"/>
            <w:noProof/>
            <w:color w:val="526DB0" w:themeColor="accent3"/>
          </w:rPr>
          <w:t>圖</w:t>
        </w:r>
        <w:r w:rsidR="00691608" w:rsidRPr="00083FE1">
          <w:rPr>
            <w:rStyle w:val="afe"/>
            <w:noProof/>
            <w:color w:val="526DB0" w:themeColor="accent3"/>
          </w:rPr>
          <w:t xml:space="preserve"> 6</w:t>
        </w:r>
        <w:r w:rsidR="00691608" w:rsidRPr="00083FE1">
          <w:rPr>
            <w:rStyle w:val="afe"/>
            <w:rFonts w:ascii="微軟正黑體" w:eastAsia="微軟正黑體" w:hAnsi="微軟正黑體" w:hint="eastAsia"/>
            <w:noProof/>
            <w:color w:val="526DB0" w:themeColor="accent3"/>
            <w:lang w:eastAsia="zh-TW"/>
          </w:rPr>
          <w:t xml:space="preserve">   </w:t>
        </w:r>
        <w:r w:rsidR="00691608" w:rsidRPr="00083FE1">
          <w:rPr>
            <w:noProof/>
            <w:webHidden/>
            <w:color w:val="526DB0" w:themeColor="accent3"/>
          </w:rPr>
          <w:tab/>
        </w:r>
        <w:r w:rsidR="00691608" w:rsidRPr="00083FE1">
          <w:rPr>
            <w:noProof/>
            <w:webHidden/>
            <w:color w:val="526DB0" w:themeColor="accent3"/>
          </w:rPr>
          <w:fldChar w:fldCharType="begin"/>
        </w:r>
        <w:r w:rsidR="00691608" w:rsidRPr="00083FE1">
          <w:rPr>
            <w:noProof/>
            <w:webHidden/>
            <w:color w:val="526DB0" w:themeColor="accent3"/>
          </w:rPr>
          <w:instrText xml:space="preserve"> PAGEREF _Toc7977928 \h </w:instrText>
        </w:r>
        <w:r w:rsidR="00691608" w:rsidRPr="00083FE1">
          <w:rPr>
            <w:noProof/>
            <w:webHidden/>
            <w:color w:val="526DB0" w:themeColor="accent3"/>
          </w:rPr>
        </w:r>
        <w:r w:rsidR="00691608" w:rsidRPr="00083FE1">
          <w:rPr>
            <w:noProof/>
            <w:webHidden/>
            <w:color w:val="526DB0" w:themeColor="accent3"/>
          </w:rPr>
          <w:fldChar w:fldCharType="separate"/>
        </w:r>
        <w:r w:rsidR="00691608" w:rsidRPr="00083FE1">
          <w:rPr>
            <w:noProof/>
            <w:webHidden/>
            <w:color w:val="526DB0" w:themeColor="accent3"/>
          </w:rPr>
          <w:t>16</w:t>
        </w:r>
        <w:r w:rsidR="00691608" w:rsidRPr="00083FE1">
          <w:rPr>
            <w:noProof/>
            <w:webHidden/>
            <w:color w:val="526DB0" w:themeColor="accent3"/>
          </w:rPr>
          <w:fldChar w:fldCharType="end"/>
        </w:r>
      </w:hyperlink>
    </w:p>
    <w:p w14:paraId="06AD0F12" w14:textId="00A55F40" w:rsidR="00691608" w:rsidRPr="00083FE1" w:rsidRDefault="005D7014">
      <w:pPr>
        <w:pStyle w:val="aff0"/>
        <w:tabs>
          <w:tab w:val="right" w:leader="dot" w:pos="9737"/>
        </w:tabs>
        <w:rPr>
          <w:rFonts w:cstheme="minorBidi"/>
          <w:smallCaps w:val="0"/>
          <w:noProof/>
          <w:color w:val="526DB0" w:themeColor="accent3"/>
          <w:kern w:val="2"/>
          <w:sz w:val="24"/>
          <w:szCs w:val="22"/>
          <w:lang w:eastAsia="zh-TW"/>
        </w:rPr>
      </w:pPr>
      <w:hyperlink w:anchor="_Toc7977929" w:history="1">
        <w:r w:rsidR="00691608" w:rsidRPr="00083FE1">
          <w:rPr>
            <w:rStyle w:val="afe"/>
            <w:rFonts w:hint="eastAsia"/>
            <w:noProof/>
            <w:color w:val="526DB0" w:themeColor="accent3"/>
          </w:rPr>
          <w:t>圖</w:t>
        </w:r>
        <w:r w:rsidR="00691608" w:rsidRPr="00083FE1">
          <w:rPr>
            <w:rStyle w:val="afe"/>
            <w:noProof/>
            <w:color w:val="526DB0" w:themeColor="accent3"/>
          </w:rPr>
          <w:t xml:space="preserve"> 7</w:t>
        </w:r>
        <w:r w:rsidR="00691608" w:rsidRPr="00083FE1">
          <w:rPr>
            <w:rStyle w:val="afe"/>
            <w:rFonts w:ascii="微軟正黑體" w:eastAsia="微軟正黑體" w:hAnsi="微軟正黑體" w:hint="eastAsia"/>
            <w:noProof/>
            <w:color w:val="526DB0" w:themeColor="accent3"/>
            <w:lang w:eastAsia="zh-TW"/>
          </w:rPr>
          <w:t xml:space="preserve">   </w:t>
        </w:r>
        <w:r w:rsidR="00691608" w:rsidRPr="00083FE1">
          <w:rPr>
            <w:noProof/>
            <w:webHidden/>
            <w:color w:val="526DB0" w:themeColor="accent3"/>
          </w:rPr>
          <w:tab/>
        </w:r>
        <w:r w:rsidR="00691608" w:rsidRPr="00083FE1">
          <w:rPr>
            <w:noProof/>
            <w:webHidden/>
            <w:color w:val="526DB0" w:themeColor="accent3"/>
          </w:rPr>
          <w:fldChar w:fldCharType="begin"/>
        </w:r>
        <w:r w:rsidR="00691608" w:rsidRPr="00083FE1">
          <w:rPr>
            <w:noProof/>
            <w:webHidden/>
            <w:color w:val="526DB0" w:themeColor="accent3"/>
          </w:rPr>
          <w:instrText xml:space="preserve"> PAGEREF _Toc7977929 \h </w:instrText>
        </w:r>
        <w:r w:rsidR="00691608" w:rsidRPr="00083FE1">
          <w:rPr>
            <w:noProof/>
            <w:webHidden/>
            <w:color w:val="526DB0" w:themeColor="accent3"/>
          </w:rPr>
        </w:r>
        <w:r w:rsidR="00691608" w:rsidRPr="00083FE1">
          <w:rPr>
            <w:noProof/>
            <w:webHidden/>
            <w:color w:val="526DB0" w:themeColor="accent3"/>
          </w:rPr>
          <w:fldChar w:fldCharType="separate"/>
        </w:r>
        <w:r w:rsidR="00691608" w:rsidRPr="00083FE1">
          <w:rPr>
            <w:noProof/>
            <w:webHidden/>
            <w:color w:val="526DB0" w:themeColor="accent3"/>
          </w:rPr>
          <w:t>19</w:t>
        </w:r>
        <w:r w:rsidR="00691608" w:rsidRPr="00083FE1">
          <w:rPr>
            <w:noProof/>
            <w:webHidden/>
            <w:color w:val="526DB0" w:themeColor="accent3"/>
          </w:rPr>
          <w:fldChar w:fldCharType="end"/>
        </w:r>
      </w:hyperlink>
    </w:p>
    <w:p w14:paraId="3827C6BC" w14:textId="00CAD5E8" w:rsidR="00691608" w:rsidRPr="00083FE1" w:rsidRDefault="005D7014">
      <w:pPr>
        <w:pStyle w:val="aff0"/>
        <w:tabs>
          <w:tab w:val="right" w:leader="dot" w:pos="9737"/>
        </w:tabs>
        <w:rPr>
          <w:rFonts w:cstheme="minorBidi"/>
          <w:smallCaps w:val="0"/>
          <w:noProof/>
          <w:color w:val="526DB0" w:themeColor="accent3"/>
          <w:kern w:val="2"/>
          <w:sz w:val="24"/>
          <w:szCs w:val="22"/>
          <w:lang w:eastAsia="zh-TW"/>
        </w:rPr>
      </w:pPr>
      <w:hyperlink w:anchor="_Toc7977930" w:history="1">
        <w:r w:rsidR="00691608" w:rsidRPr="00083FE1">
          <w:rPr>
            <w:rStyle w:val="afe"/>
            <w:rFonts w:hint="eastAsia"/>
            <w:noProof/>
            <w:color w:val="526DB0" w:themeColor="accent3"/>
          </w:rPr>
          <w:t>圖</w:t>
        </w:r>
        <w:r w:rsidR="00691608" w:rsidRPr="00083FE1">
          <w:rPr>
            <w:rStyle w:val="afe"/>
            <w:noProof/>
            <w:color w:val="526DB0" w:themeColor="accent3"/>
          </w:rPr>
          <w:t xml:space="preserve"> 8</w:t>
        </w:r>
        <w:r w:rsidR="00691608" w:rsidRPr="00083FE1">
          <w:rPr>
            <w:rStyle w:val="afe"/>
            <w:rFonts w:ascii="微軟正黑體" w:eastAsia="微軟正黑體" w:hAnsi="微軟正黑體" w:hint="eastAsia"/>
            <w:noProof/>
            <w:color w:val="526DB0" w:themeColor="accent3"/>
            <w:lang w:eastAsia="zh-TW"/>
          </w:rPr>
          <w:t xml:space="preserve">   </w:t>
        </w:r>
        <w:r w:rsidR="00691608" w:rsidRPr="00083FE1">
          <w:rPr>
            <w:noProof/>
            <w:webHidden/>
            <w:color w:val="526DB0" w:themeColor="accent3"/>
          </w:rPr>
          <w:tab/>
        </w:r>
        <w:r w:rsidR="00691608" w:rsidRPr="00083FE1">
          <w:rPr>
            <w:noProof/>
            <w:webHidden/>
            <w:color w:val="526DB0" w:themeColor="accent3"/>
          </w:rPr>
          <w:fldChar w:fldCharType="begin"/>
        </w:r>
        <w:r w:rsidR="00691608" w:rsidRPr="00083FE1">
          <w:rPr>
            <w:noProof/>
            <w:webHidden/>
            <w:color w:val="526DB0" w:themeColor="accent3"/>
          </w:rPr>
          <w:instrText xml:space="preserve"> PAGEREF _Toc7977930 \h </w:instrText>
        </w:r>
        <w:r w:rsidR="00691608" w:rsidRPr="00083FE1">
          <w:rPr>
            <w:noProof/>
            <w:webHidden/>
            <w:color w:val="526DB0" w:themeColor="accent3"/>
          </w:rPr>
        </w:r>
        <w:r w:rsidR="00691608" w:rsidRPr="00083FE1">
          <w:rPr>
            <w:noProof/>
            <w:webHidden/>
            <w:color w:val="526DB0" w:themeColor="accent3"/>
          </w:rPr>
          <w:fldChar w:fldCharType="separate"/>
        </w:r>
        <w:r w:rsidR="00691608" w:rsidRPr="00083FE1">
          <w:rPr>
            <w:noProof/>
            <w:webHidden/>
            <w:color w:val="526DB0" w:themeColor="accent3"/>
          </w:rPr>
          <w:t>22</w:t>
        </w:r>
        <w:r w:rsidR="00691608" w:rsidRPr="00083FE1">
          <w:rPr>
            <w:noProof/>
            <w:webHidden/>
            <w:color w:val="526DB0" w:themeColor="accent3"/>
          </w:rPr>
          <w:fldChar w:fldCharType="end"/>
        </w:r>
      </w:hyperlink>
    </w:p>
    <w:p w14:paraId="3D90BA8C" w14:textId="0DCD624B" w:rsidR="00C629EF" w:rsidRDefault="00691608" w:rsidP="00D47925">
      <w:pPr>
        <w:rPr>
          <w:color w:val="3C5184" w:themeColor="accent3" w:themeShade="BF"/>
          <w:lang w:eastAsia="zh-TW"/>
        </w:rPr>
      </w:pPr>
      <w:r w:rsidRPr="00083FE1">
        <w:rPr>
          <w:rFonts w:ascii="微軟正黑體" w:eastAsia="微軟正黑體" w:hAnsi="微軟正黑體" w:cs="微軟正黑體"/>
          <w:smallCaps/>
          <w:color w:val="526DB0" w:themeColor="accent3"/>
          <w:sz w:val="24"/>
          <w:szCs w:val="24"/>
          <w:lang w:eastAsia="zh-TW"/>
        </w:rPr>
        <w:fldChar w:fldCharType="end"/>
      </w:r>
    </w:p>
    <w:p w14:paraId="4E472AA4" w14:textId="7D4DB6BB" w:rsidR="0086760B" w:rsidRDefault="0086760B" w:rsidP="00D47925">
      <w:pPr>
        <w:rPr>
          <w:color w:val="3C5184" w:themeColor="accent3" w:themeShade="BF"/>
          <w:lang w:eastAsia="zh-TW"/>
        </w:rPr>
      </w:pPr>
      <w:r>
        <w:rPr>
          <w:rFonts w:eastAsia="新細明體"/>
          <w:noProof/>
          <w:lang w:eastAsia="zh-TW"/>
        </w:rPr>
        <mc:AlternateContent>
          <mc:Choice Requires="wpg">
            <w:drawing>
              <wp:anchor distT="0" distB="0" distL="182880" distR="182880" simplePos="0" relativeHeight="251686912" behindDoc="0" locked="0" layoutInCell="1" allowOverlap="1" wp14:anchorId="296826C3" wp14:editId="089AAE7E">
                <wp:simplePos x="0" y="0"/>
                <wp:positionH relativeFrom="margin">
                  <wp:posOffset>4418330</wp:posOffset>
                </wp:positionH>
                <wp:positionV relativeFrom="margin">
                  <wp:posOffset>-228600</wp:posOffset>
                </wp:positionV>
                <wp:extent cx="1980565" cy="9783445"/>
                <wp:effectExtent l="0" t="0" r="635" b="4445"/>
                <wp:wrapSquare wrapText="bothSides"/>
                <wp:docPr id="3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0565" cy="9783445"/>
                          <a:chOff x="0" y="0"/>
                          <a:chExt cx="20485" cy="91212"/>
                        </a:xfrm>
                      </wpg:grpSpPr>
                      <wps:wsp>
                        <wps:cNvPr id="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62980"/>
                            <a:ext cx="20485" cy="28232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5" cy="62979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438" y="2157"/>
                            <a:ext cx="16046" cy="86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1696BD" w14:textId="77777777" w:rsidR="0086760B" w:rsidRDefault="0086760B" w:rsidP="0086760B">
                              <w:pPr>
                                <w:pStyle w:val="a6"/>
                                <w:rPr>
                                  <w:color w:val="C8C8B1" w:themeColor="background2"/>
                                  <w:lang w:eastAsia="zh-TW"/>
                                </w:rPr>
                              </w:pPr>
                            </w:p>
                            <w:p w14:paraId="32A19E96" w14:textId="77777777" w:rsidR="0086760B" w:rsidRDefault="0086760B" w:rsidP="0086760B">
                              <w:pPr>
                                <w:spacing w:line="480" w:lineRule="aut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32000</wp14:pctWidth>
                </wp14:sizeRelH>
                <wp14:sizeRelV relativeFrom="margin">
                  <wp14:pctHeight>105000</wp14:pctHeight>
                </wp14:sizeRelV>
              </wp:anchor>
            </w:drawing>
          </mc:Choice>
          <mc:Fallback>
            <w:pict>
              <v:group w14:anchorId="296826C3" id="_x0000_s1032" style="position:absolute;margin-left:347.9pt;margin-top:-18pt;width:155.95pt;height:770.35pt;z-index:251686912;mso-width-percent:320;mso-height-percent:1050;mso-wrap-distance-left:14.4pt;mso-wrap-distance-right:14.4pt;mso-position-horizontal-relative:margin;mso-position-vertical-relative:margin;mso-width-percent:320;mso-height-percent:1050;mso-width-relative:margin;mso-height-relative:margin" coordsize="20485,91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">
                <v:rect id="Rectangle 18" o:spid="_x0000_s1033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" fillcolor="#1f497d" stroked="f"/>
                <v:rect id="Rectangle 17" o:spid="_x0000_s1034" style="position:absolute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" fillcolor="black [3213]" stroked="f"/>
                <v:shape id="Text Box 14" o:spid="_x0000_s1035" type="#_x0000_t202" style="position:absolute;left:1438;top:2157;width:16046;height:86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" filled="f" fillcolor="white [3212]" stroked="f">
                  <v:textbox>
                    <w:txbxContent>
                      <w:p w14:paraId="391696BD" w14:textId="77777777" w:rsidR="0086760B" w:rsidRDefault="0086760B" w:rsidP="0086760B">
                        <w:pPr>
                          <w:pStyle w:val="a6"/>
                          <w:rPr>
                            <w:color w:val="C8C8B1" w:themeColor="background2"/>
                            <w:lang w:eastAsia="zh-TW"/>
                          </w:rPr>
                        </w:pPr>
                      </w:p>
                      <w:p w14:paraId="32A19E96" w14:textId="77777777" w:rsidR="0086760B" w:rsidRDefault="0086760B" w:rsidP="0086760B">
                        <w:pPr>
                          <w:spacing w:line="480" w:lineRule="auto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C8D6445" w14:textId="12DA03B6" w:rsidR="0086760B" w:rsidRDefault="0086760B" w:rsidP="00D47925">
      <w:pPr>
        <w:rPr>
          <w:color w:val="3C5184" w:themeColor="accent3" w:themeShade="BF"/>
          <w:lang w:eastAsia="zh-TW"/>
        </w:rPr>
      </w:pPr>
    </w:p>
    <w:p w14:paraId="3C9020F7" w14:textId="03D97C25" w:rsidR="0086760B" w:rsidRDefault="0086760B" w:rsidP="00D47925">
      <w:pPr>
        <w:rPr>
          <w:color w:val="3C5184" w:themeColor="accent3" w:themeShade="BF"/>
          <w:lang w:eastAsia="zh-TW"/>
        </w:rPr>
      </w:pPr>
    </w:p>
    <w:p w14:paraId="497C3E7B" w14:textId="5A26DA14" w:rsidR="0086760B" w:rsidRDefault="0086760B" w:rsidP="00D47925">
      <w:pPr>
        <w:rPr>
          <w:color w:val="3C5184" w:themeColor="accent3" w:themeShade="BF"/>
          <w:lang w:eastAsia="zh-TW"/>
        </w:rPr>
      </w:pPr>
    </w:p>
    <w:p w14:paraId="1F8929D4" w14:textId="473EFD58" w:rsidR="0086760B" w:rsidRDefault="0086760B" w:rsidP="00D47925">
      <w:pPr>
        <w:rPr>
          <w:color w:val="3C5184" w:themeColor="accent3" w:themeShade="BF"/>
          <w:lang w:eastAsia="zh-TW"/>
        </w:rPr>
      </w:pPr>
    </w:p>
    <w:p w14:paraId="5689E0D3" w14:textId="52618D27" w:rsidR="0086760B" w:rsidRDefault="0086760B" w:rsidP="00D47925">
      <w:pPr>
        <w:rPr>
          <w:color w:val="3C5184" w:themeColor="accent3" w:themeShade="BF"/>
          <w:lang w:eastAsia="zh-TW"/>
        </w:rPr>
      </w:pPr>
    </w:p>
    <w:p w14:paraId="0370E757" w14:textId="2CA0DAF2" w:rsidR="0086760B" w:rsidRDefault="0086760B" w:rsidP="00D47925">
      <w:pPr>
        <w:rPr>
          <w:color w:val="3C5184" w:themeColor="accent3" w:themeShade="BF"/>
          <w:lang w:eastAsia="zh-TW"/>
        </w:rPr>
      </w:pPr>
    </w:p>
    <w:p w14:paraId="31FC5227" w14:textId="69CA1FDE" w:rsidR="0086760B" w:rsidRDefault="0086760B" w:rsidP="00D47925">
      <w:pPr>
        <w:rPr>
          <w:color w:val="3C5184" w:themeColor="accent3" w:themeShade="BF"/>
          <w:lang w:eastAsia="zh-TW"/>
        </w:rPr>
      </w:pPr>
    </w:p>
    <w:p w14:paraId="0A356A7C" w14:textId="573858DD" w:rsidR="0086760B" w:rsidRDefault="0086760B" w:rsidP="00D47925">
      <w:pPr>
        <w:rPr>
          <w:color w:val="3C5184" w:themeColor="accent3" w:themeShade="BF"/>
          <w:lang w:eastAsia="zh-TW"/>
        </w:rPr>
      </w:pPr>
    </w:p>
    <w:p w14:paraId="27B5F72B" w14:textId="455F4292" w:rsidR="0086760B" w:rsidRDefault="0086760B" w:rsidP="00D47925">
      <w:pPr>
        <w:rPr>
          <w:color w:val="3C5184" w:themeColor="accent3" w:themeShade="BF"/>
          <w:lang w:eastAsia="zh-TW"/>
        </w:rPr>
      </w:pPr>
    </w:p>
    <w:p w14:paraId="7289C309" w14:textId="2F9BE833" w:rsidR="0086760B" w:rsidRDefault="0086760B" w:rsidP="00D47925">
      <w:pPr>
        <w:rPr>
          <w:color w:val="3C5184" w:themeColor="accent3" w:themeShade="BF"/>
          <w:lang w:eastAsia="zh-TW"/>
        </w:rPr>
      </w:pPr>
    </w:p>
    <w:p w14:paraId="0B27BDAE" w14:textId="67B3C817" w:rsidR="0086760B" w:rsidRDefault="0086760B" w:rsidP="00D47925">
      <w:pPr>
        <w:rPr>
          <w:color w:val="3C5184" w:themeColor="accent3" w:themeShade="BF"/>
          <w:lang w:eastAsia="zh-TW"/>
        </w:rPr>
      </w:pPr>
    </w:p>
    <w:p w14:paraId="771008B9" w14:textId="7FACC271" w:rsidR="0086760B" w:rsidRDefault="0086760B" w:rsidP="00D47925">
      <w:pPr>
        <w:rPr>
          <w:color w:val="3C5184" w:themeColor="accent3" w:themeShade="BF"/>
          <w:lang w:eastAsia="zh-TW"/>
        </w:rPr>
      </w:pPr>
    </w:p>
    <w:p w14:paraId="21AC662F" w14:textId="1BA1ADEC" w:rsidR="0086760B" w:rsidRDefault="0086760B" w:rsidP="00D47925">
      <w:pPr>
        <w:rPr>
          <w:color w:val="3C5184" w:themeColor="accent3" w:themeShade="BF"/>
          <w:lang w:eastAsia="zh-TW"/>
        </w:rPr>
      </w:pPr>
    </w:p>
    <w:p w14:paraId="2499E6C4" w14:textId="0BB52486" w:rsidR="0086760B" w:rsidRDefault="0086760B" w:rsidP="00D47925">
      <w:pPr>
        <w:rPr>
          <w:color w:val="3C5184" w:themeColor="accent3" w:themeShade="BF"/>
          <w:lang w:eastAsia="zh-TW"/>
        </w:rPr>
      </w:pPr>
    </w:p>
    <w:p w14:paraId="3F46DA48" w14:textId="2D4A3328" w:rsidR="0086760B" w:rsidRDefault="0086760B" w:rsidP="00D47925">
      <w:pPr>
        <w:rPr>
          <w:color w:val="3C5184" w:themeColor="accent3" w:themeShade="BF"/>
          <w:lang w:eastAsia="zh-TW"/>
        </w:rPr>
      </w:pPr>
    </w:p>
    <w:p w14:paraId="12994094" w14:textId="10D78B11" w:rsidR="0086760B" w:rsidRDefault="0086760B" w:rsidP="00D47925">
      <w:pPr>
        <w:rPr>
          <w:color w:val="3C5184" w:themeColor="accent3" w:themeShade="BF"/>
          <w:lang w:eastAsia="zh-TW"/>
        </w:rPr>
      </w:pPr>
    </w:p>
    <w:p w14:paraId="6E5A39A2" w14:textId="093CB36A" w:rsidR="0086760B" w:rsidRDefault="0086760B" w:rsidP="00D47925">
      <w:pPr>
        <w:rPr>
          <w:rFonts w:eastAsia="微軟正黑體"/>
          <w:color w:val="3C5184" w:themeColor="accent3" w:themeShade="BF"/>
          <w:lang w:eastAsia="zh-TW"/>
        </w:rPr>
      </w:pPr>
    </w:p>
    <w:p w14:paraId="54345583" w14:textId="77777777" w:rsidR="0086760B" w:rsidRPr="0086760B" w:rsidRDefault="0086760B" w:rsidP="00D47925">
      <w:pPr>
        <w:rPr>
          <w:rFonts w:eastAsia="微軟正黑體"/>
          <w:color w:val="3C5184" w:themeColor="accent3" w:themeShade="BF"/>
          <w:lang w:eastAsia="zh-TW"/>
        </w:rPr>
      </w:pPr>
    </w:p>
    <w:p w14:paraId="079C9482" w14:textId="5460B69E" w:rsidR="0078637B" w:rsidRPr="00766A39" w:rsidRDefault="00BF14FE" w:rsidP="00D45516">
      <w:pPr>
        <w:pStyle w:val="ac"/>
        <w:numPr>
          <w:ilvl w:val="0"/>
          <w:numId w:val="6"/>
        </w:numPr>
        <w:ind w:left="1922"/>
        <w:outlineLvl w:val="0"/>
        <w:rPr>
          <w:rFonts w:ascii="新細明體-ExtB" w:eastAsia="新細明體-ExtB" w:hAnsi="新細明體-ExtB" w:cs="微軟正黑體"/>
          <w:color w:val="6C6E86" w:themeColor="accent4" w:themeShade="BF"/>
          <w:sz w:val="72"/>
          <w:szCs w:val="72"/>
          <w:lang w:eastAsia="zh-TW"/>
        </w:rPr>
      </w:pPr>
      <w:bookmarkStart w:id="1" w:name="_Toc528608153"/>
      <w:bookmarkStart w:id="2" w:name="_Toc532759613"/>
      <w:bookmarkStart w:id="3" w:name="_Toc535716522"/>
      <w:bookmarkStart w:id="4" w:name="_Toc535716578"/>
      <w:bookmarkStart w:id="5" w:name="_Toc4524315"/>
      <w:bookmarkStart w:id="6" w:name="_Toc7977886"/>
      <w:r w:rsidRPr="00766A39">
        <w:rPr>
          <w:rFonts w:ascii="新細明體" w:eastAsia="新細明體" w:hAnsi="新細明體" w:cs="新細明體" w:hint="eastAsia"/>
          <w:color w:val="6C6E86" w:themeColor="accent4" w:themeShade="BF"/>
          <w:sz w:val="72"/>
          <w:szCs w:val="72"/>
          <w:lang w:eastAsia="zh-TW"/>
        </w:rPr>
        <w:t>題目</w:t>
      </w:r>
      <w:bookmarkEnd w:id="1"/>
      <w:bookmarkEnd w:id="2"/>
      <w:bookmarkEnd w:id="3"/>
      <w:bookmarkEnd w:id="4"/>
      <w:bookmarkEnd w:id="5"/>
      <w:bookmarkEnd w:id="6"/>
    </w:p>
    <w:p w14:paraId="5A0A03AF" w14:textId="1832AB0A" w:rsidR="00CC08CD" w:rsidRDefault="008C1916" w:rsidP="007E428B">
      <w:pPr>
        <w:spacing w:afterLines="50" w:after="120" w:line="480" w:lineRule="exact"/>
        <w:ind w:left="720" w:hangingChars="257" w:hanging="720"/>
        <w:jc w:val="both"/>
        <w:outlineLvl w:val="1"/>
        <w:rPr>
          <w:rFonts w:ascii="微軟正黑體" w:eastAsia="微軟正黑體" w:hAnsi="微軟正黑體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</w:pPr>
      <w:bookmarkStart w:id="7" w:name="_Toc535716523"/>
      <w:bookmarkStart w:id="8" w:name="_Toc535716579"/>
      <w:bookmarkStart w:id="9" w:name="_Toc4524316"/>
      <w:bookmarkStart w:id="10" w:name="_Toc7977887"/>
      <w:r w:rsidRPr="008C1916">
        <w:rPr>
          <w:rFonts w:ascii="微軟正黑體" w:eastAsia="微軟正黑體" w:hAnsi="微軟正黑體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  <w:t>題目：</w:t>
      </w:r>
      <w:bookmarkEnd w:id="7"/>
      <w:bookmarkEnd w:id="8"/>
      <w:bookmarkEnd w:id="9"/>
      <w:r w:rsidR="009E5D7D" w:rsidRPr="009E5D7D">
        <w:rPr>
          <w:rFonts w:ascii="微軟正黑體" w:eastAsia="微軟正黑體" w:hAnsi="微軟正黑體" w:hint="eastAsia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  <w:t>生活小幫手App設計-使用警示對話方塊</w:t>
      </w:r>
      <w:bookmarkEnd w:id="10"/>
    </w:p>
    <w:p w14:paraId="221CC6DC" w14:textId="77777777" w:rsidR="007E428B" w:rsidRPr="007E428B" w:rsidRDefault="007E428B" w:rsidP="007E428B">
      <w:pPr>
        <w:spacing w:afterLines="50" w:after="120" w:line="480" w:lineRule="exact"/>
        <w:ind w:left="720" w:hangingChars="257" w:hanging="720"/>
        <w:jc w:val="both"/>
        <w:outlineLvl w:val="1"/>
        <w:rPr>
          <w:rFonts w:ascii="微軟正黑體" w:eastAsia="微軟正黑體" w:hAnsi="微軟正黑體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</w:pPr>
    </w:p>
    <w:p w14:paraId="460F6F19" w14:textId="3CE95BB1" w:rsidR="00CC08CD" w:rsidRPr="009E5D7D" w:rsidRDefault="009E5D7D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  <w:r w:rsidRPr="009E5D7D">
        <w:rPr>
          <w:rFonts w:ascii="微軟正黑體" w:eastAsia="微軟正黑體" w:hAnsi="微軟正黑體" w:hint="eastAsia"/>
          <w:sz w:val="28"/>
          <w:szCs w:val="28"/>
          <w:lang w:eastAsia="zh-TW"/>
        </w:rPr>
        <w:t>題目說明：利用課堂所學，並參考老師提供的基於警示對話方塊之簡易記帳簿A</w:t>
      </w:r>
      <w:r w:rsidRPr="009E5D7D">
        <w:rPr>
          <w:rFonts w:ascii="微軟正黑體" w:eastAsia="微軟正黑體" w:hAnsi="微軟正黑體"/>
          <w:sz w:val="28"/>
          <w:szCs w:val="28"/>
          <w:lang w:eastAsia="zh-TW"/>
        </w:rPr>
        <w:t>pp</w:t>
      </w:r>
      <w:r w:rsidRPr="009E5D7D">
        <w:rPr>
          <w:rFonts w:ascii="微軟正黑體" w:eastAsia="微軟正黑體" w:hAnsi="微軟正黑體" w:hint="eastAsia"/>
          <w:sz w:val="28"/>
          <w:szCs w:val="28"/>
          <w:lang w:eastAsia="zh-TW"/>
        </w:rPr>
        <w:t>，設計一支生活小幫手App。A</w:t>
      </w:r>
      <w:r w:rsidRPr="009E5D7D">
        <w:rPr>
          <w:rFonts w:ascii="微軟正黑體" w:eastAsia="微軟正黑體" w:hAnsi="微軟正黑體"/>
          <w:sz w:val="28"/>
          <w:szCs w:val="28"/>
          <w:lang w:eastAsia="zh-TW"/>
        </w:rPr>
        <w:t>pp</w:t>
      </w:r>
      <w:r w:rsidRPr="009E5D7D">
        <w:rPr>
          <w:rFonts w:ascii="微軟正黑體" w:eastAsia="微軟正黑體" w:hAnsi="微軟正黑體" w:hint="eastAsia"/>
          <w:sz w:val="28"/>
          <w:szCs w:val="28"/>
          <w:lang w:eastAsia="zh-TW"/>
        </w:rPr>
        <w:t>的功能用途由你自己訂定，參考題目如下：(</w:t>
      </w:r>
      <w:r w:rsidRPr="009E5D7D">
        <w:rPr>
          <w:rFonts w:ascii="微軟正黑體" w:eastAsia="微軟正黑體" w:hAnsi="微軟正黑體"/>
          <w:sz w:val="28"/>
          <w:szCs w:val="28"/>
          <w:lang w:eastAsia="zh-TW"/>
        </w:rPr>
        <w:t>1)</w:t>
      </w:r>
      <w:r w:rsidRPr="009E5D7D">
        <w:rPr>
          <w:rFonts w:ascii="微軟正黑體" w:eastAsia="微軟正黑體" w:hAnsi="微軟正黑體" w:hint="eastAsia"/>
          <w:sz w:val="28"/>
          <w:szCs w:val="28"/>
          <w:lang w:eastAsia="zh-TW"/>
        </w:rPr>
        <w:t>飲食記錄A</w:t>
      </w:r>
      <w:r w:rsidRPr="009E5D7D">
        <w:rPr>
          <w:rFonts w:ascii="微軟正黑體" w:eastAsia="微軟正黑體" w:hAnsi="微軟正黑體"/>
          <w:sz w:val="28"/>
          <w:szCs w:val="28"/>
          <w:lang w:eastAsia="zh-TW"/>
        </w:rPr>
        <w:t>pp-</w:t>
      </w:r>
      <w:r w:rsidRPr="009E5D7D">
        <w:rPr>
          <w:rFonts w:ascii="微軟正黑體" w:eastAsia="微軟正黑體" w:hAnsi="微軟正黑體" w:hint="eastAsia"/>
          <w:sz w:val="28"/>
          <w:szCs w:val="28"/>
          <w:lang w:eastAsia="zh-TW"/>
        </w:rPr>
        <w:t>可紀錄與查詢日常飲食項目與卡洛里量、(2)體重記錄A</w:t>
      </w:r>
      <w:r w:rsidRPr="009E5D7D">
        <w:rPr>
          <w:rFonts w:ascii="微軟正黑體" w:eastAsia="微軟正黑體" w:hAnsi="微軟正黑體"/>
          <w:sz w:val="28"/>
          <w:szCs w:val="28"/>
          <w:lang w:eastAsia="zh-TW"/>
        </w:rPr>
        <w:t>pp-</w:t>
      </w:r>
      <w:r w:rsidRPr="009E5D7D">
        <w:rPr>
          <w:rFonts w:ascii="微軟正黑體" w:eastAsia="微軟正黑體" w:hAnsi="微軟正黑體" w:hint="eastAsia"/>
          <w:sz w:val="28"/>
          <w:szCs w:val="28"/>
          <w:lang w:eastAsia="zh-TW"/>
        </w:rPr>
        <w:t>可紀錄與查詢日常的體重與BMI、(</w:t>
      </w:r>
      <w:r w:rsidRPr="009E5D7D">
        <w:rPr>
          <w:rFonts w:ascii="微軟正黑體" w:eastAsia="微軟正黑體" w:hAnsi="微軟正黑體"/>
          <w:sz w:val="28"/>
          <w:szCs w:val="28"/>
          <w:lang w:eastAsia="zh-TW"/>
        </w:rPr>
        <w:t>3)</w:t>
      </w:r>
      <w:r w:rsidRPr="009E5D7D">
        <w:rPr>
          <w:rFonts w:ascii="微軟正黑體" w:eastAsia="微軟正黑體" w:hAnsi="微軟正黑體" w:hint="eastAsia"/>
          <w:sz w:val="28"/>
          <w:szCs w:val="28"/>
          <w:lang w:eastAsia="zh-TW"/>
        </w:rPr>
        <w:t>運動記錄App-可記錄與查詢日常的運動項目、運動時間與所消耗的卡洛里量、</w:t>
      </w:r>
      <w:r w:rsidRPr="009E5D7D">
        <w:rPr>
          <w:rFonts w:ascii="微軟正黑體" w:eastAsia="微軟正黑體" w:hAnsi="微軟正黑體"/>
          <w:sz w:val="28"/>
          <w:szCs w:val="28"/>
          <w:lang w:eastAsia="zh-TW"/>
        </w:rPr>
        <w:t>…</w:t>
      </w:r>
      <w:r w:rsidRPr="009E5D7D">
        <w:rPr>
          <w:rFonts w:ascii="微軟正黑體" w:eastAsia="微軟正黑體" w:hAnsi="微軟正黑體" w:hint="eastAsia"/>
          <w:sz w:val="28"/>
          <w:szCs w:val="28"/>
          <w:lang w:eastAsia="zh-TW"/>
        </w:rPr>
        <w:t>等。</w:t>
      </w:r>
    </w:p>
    <w:p w14:paraId="5925FB6E" w14:textId="3334ADA4" w:rsidR="00CC08CD" w:rsidRDefault="00CC08CD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06F64599" w14:textId="6B283870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010A088B" w14:textId="718083D0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6A4DBA5F" w14:textId="1D84277B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71EB6B21" w14:textId="40F92594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3123638D" w14:textId="76B0375F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61493A69" w14:textId="67FD4960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7AF4D68A" w14:textId="650EE294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071738D6" w14:textId="1F93C2F9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02ABA0B4" w14:textId="20A23E77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0B431EF8" w14:textId="5EE80BFC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0720AE13" w14:textId="6257BA65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5A96AF7F" w14:textId="675AA087" w:rsidR="007E428B" w:rsidRDefault="007E428B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1ACD4359" w14:textId="65A27EC8" w:rsidR="00D47925" w:rsidRDefault="00D47925" w:rsidP="00CC08CD">
      <w:pPr>
        <w:pStyle w:val="ac"/>
        <w:widowControl w:val="0"/>
        <w:spacing w:after="0" w:line="240" w:lineRule="auto"/>
        <w:ind w:left="360"/>
        <w:contextualSpacing w:val="0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0FD0C820" w14:textId="6D6FB459" w:rsidR="005D5AAB" w:rsidRDefault="005D5AAB" w:rsidP="00D47925">
      <w:pPr>
        <w:widowControl w:val="0"/>
        <w:spacing w:after="0" w:line="240" w:lineRule="auto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71669D16" w14:textId="61EE5C20" w:rsidR="00D47925" w:rsidRDefault="00D47925" w:rsidP="00D47925">
      <w:pPr>
        <w:widowControl w:val="0"/>
        <w:spacing w:after="0" w:line="240" w:lineRule="auto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10513283" w14:textId="2BB8F75C" w:rsidR="00D47925" w:rsidRDefault="00D47925" w:rsidP="00D47925">
      <w:pPr>
        <w:widowControl w:val="0"/>
        <w:spacing w:after="0" w:line="240" w:lineRule="auto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71F64276" w14:textId="77777777" w:rsidR="00D47925" w:rsidRPr="00D47925" w:rsidRDefault="00D47925" w:rsidP="00D47925">
      <w:pPr>
        <w:widowControl w:val="0"/>
        <w:spacing w:after="0" w:line="240" w:lineRule="auto"/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5894FD52" w14:textId="6FDDBFD0" w:rsidR="00710886" w:rsidRPr="00CA7507" w:rsidRDefault="00710886" w:rsidP="00CA7507">
      <w:pPr>
        <w:pStyle w:val="ac"/>
        <w:ind w:left="1922" w:hanging="1440"/>
        <w:outlineLvl w:val="0"/>
        <w:rPr>
          <w:rFonts w:ascii="新細明體" w:eastAsia="新細明體" w:hAnsi="新細明體"/>
          <w:color w:val="6C6E86" w:themeColor="accent4" w:themeShade="BF"/>
          <w:sz w:val="72"/>
          <w:szCs w:val="72"/>
          <w:lang w:eastAsia="zh-TW"/>
        </w:rPr>
      </w:pPr>
      <w:bookmarkStart w:id="11" w:name="_Toc528608156"/>
      <w:bookmarkStart w:id="12" w:name="_Toc532759616"/>
      <w:bookmarkStart w:id="13" w:name="_Toc535716524"/>
      <w:bookmarkStart w:id="14" w:name="_Toc535716580"/>
      <w:bookmarkStart w:id="15" w:name="_Toc4524317"/>
      <w:bookmarkStart w:id="16" w:name="_Toc7977888"/>
      <w:r w:rsidRPr="00710886">
        <w:rPr>
          <w:rFonts w:ascii="新細明體" w:eastAsia="新細明體" w:hAnsi="新細明體" w:hint="eastAsia"/>
          <w:color w:val="6C6E86" w:themeColor="accent4" w:themeShade="BF"/>
          <w:sz w:val="72"/>
          <w:szCs w:val="72"/>
          <w:lang w:eastAsia="zh-TW"/>
        </w:rPr>
        <w:lastRenderedPageBreak/>
        <w:t>二、實作結果</w:t>
      </w:r>
      <w:bookmarkEnd w:id="11"/>
      <w:bookmarkEnd w:id="12"/>
      <w:bookmarkEnd w:id="13"/>
      <w:bookmarkEnd w:id="14"/>
      <w:bookmarkEnd w:id="15"/>
      <w:bookmarkEnd w:id="16"/>
    </w:p>
    <w:p w14:paraId="7B6943CA" w14:textId="3DF7180F" w:rsidR="00CA7507" w:rsidRDefault="00CA7507" w:rsidP="00CA7507">
      <w:pPr>
        <w:ind w:leftChars="100" w:left="220"/>
        <w:outlineLvl w:val="1"/>
        <w:rPr>
          <w:rFonts w:ascii="微軟正黑體" w:eastAsia="微軟正黑體" w:hAnsi="微軟正黑體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</w:pPr>
      <w:bookmarkStart w:id="17" w:name="_Toc535716525"/>
      <w:bookmarkStart w:id="18" w:name="_Toc535716581"/>
      <w:bookmarkStart w:id="19" w:name="_Toc4524318"/>
      <w:bookmarkStart w:id="20" w:name="_Toc7977889"/>
      <w:r>
        <w:rPr>
          <w:rFonts w:ascii="微軟正黑體" w:eastAsia="微軟正黑體" w:hAnsi="微軟正黑體" w:hint="eastAsia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  <w:t>手機展示畫面</w:t>
      </w:r>
      <w:bookmarkEnd w:id="17"/>
      <w:bookmarkEnd w:id="18"/>
      <w:bookmarkEnd w:id="19"/>
      <w:bookmarkEnd w:id="20"/>
    </w:p>
    <w:p w14:paraId="4B62BA96" w14:textId="77777777" w:rsidR="00282846" w:rsidRPr="00CA7507" w:rsidRDefault="00282846" w:rsidP="00CA7507">
      <w:pPr>
        <w:ind w:leftChars="100" w:left="220"/>
        <w:outlineLvl w:val="1"/>
        <w:rPr>
          <w:rFonts w:ascii="微軟正黑體" w:eastAsia="微軟正黑體" w:hAnsi="微軟正黑體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</w:pPr>
    </w:p>
    <w:p w14:paraId="5330F522" w14:textId="1B1BC9F2" w:rsidR="009B45DE" w:rsidRDefault="00760583" w:rsidP="009B45DE">
      <w:pPr>
        <w:keepNext/>
        <w:ind w:leftChars="100" w:left="220"/>
        <w:jc w:val="center"/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79BA671C" wp14:editId="09F1331A">
            <wp:extent cx="2595811" cy="463739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4536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55" cy="46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846">
        <w:rPr>
          <w:rFonts w:eastAsia="微軟正黑體" w:hint="eastAsia"/>
          <w:noProof/>
          <w:lang w:eastAsia="zh-TW"/>
        </w:rPr>
        <w:drawing>
          <wp:inline distT="0" distB="0" distL="0" distR="0" wp14:anchorId="141F0FE0" wp14:editId="06B0B861">
            <wp:extent cx="2590800" cy="4628444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494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180" cy="46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2474" w14:textId="50E50978" w:rsidR="00760583" w:rsidRPr="00760583" w:rsidRDefault="00760583" w:rsidP="009B45DE">
      <w:pPr>
        <w:keepNext/>
        <w:ind w:leftChars="100" w:left="220"/>
        <w:jc w:val="center"/>
        <w:rPr>
          <w:rFonts w:eastAsia="微軟正黑體"/>
          <w:lang w:eastAsia="zh-TW"/>
        </w:rPr>
      </w:pPr>
    </w:p>
    <w:p w14:paraId="7CFA3122" w14:textId="5C1A23BA" w:rsidR="00BF14FE" w:rsidRPr="00CA7507" w:rsidRDefault="009B45DE" w:rsidP="009B45DE">
      <w:pPr>
        <w:pStyle w:val="a3"/>
        <w:jc w:val="center"/>
        <w:rPr>
          <w:rFonts w:eastAsia="微軟正黑體"/>
          <w:noProof/>
          <w:lang w:eastAsia="zh-TW"/>
        </w:rPr>
      </w:pPr>
      <w:bookmarkStart w:id="21" w:name="_Toc4524513"/>
      <w:bookmarkStart w:id="22" w:name="_Toc4524544"/>
      <w:bookmarkStart w:id="23" w:name="_Toc4524563"/>
      <w:bookmarkStart w:id="24" w:name="_Toc7977923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</w:instrText>
      </w:r>
      <w:r>
        <w:rPr>
          <w:lang w:eastAsia="zh-TW"/>
        </w:rPr>
        <w:instrText xml:space="preserve"> </w:instrText>
      </w:r>
      <w:r>
        <w:fldChar w:fldCharType="separate"/>
      </w:r>
      <w:r w:rsidR="004C3F7C">
        <w:rPr>
          <w:noProof/>
          <w:lang w:eastAsia="zh-TW"/>
        </w:rPr>
        <w:t>1</w:t>
      </w:r>
      <w:bookmarkEnd w:id="21"/>
      <w:bookmarkEnd w:id="22"/>
      <w:bookmarkEnd w:id="23"/>
      <w:bookmarkEnd w:id="24"/>
      <w:r>
        <w:fldChar w:fldCharType="end"/>
      </w:r>
    </w:p>
    <w:p w14:paraId="39FAE10D" w14:textId="752DEBE1" w:rsidR="007F6833" w:rsidRPr="00B66B7D" w:rsidRDefault="004A0215" w:rsidP="00B66B7D">
      <w:pPr>
        <w:jc w:val="center"/>
        <w:rPr>
          <w:rStyle w:val="afe"/>
          <w:color w:val="C8C8B1" w:themeColor="background2"/>
          <w:sz w:val="24"/>
          <w:lang w:eastAsia="zh-TW"/>
        </w:rPr>
      </w:pPr>
      <w:r w:rsidRPr="007F6833">
        <w:rPr>
          <w:rFonts w:ascii="微軟正黑體" w:eastAsia="微軟正黑體" w:hAnsi="微軟正黑體" w:hint="eastAsia"/>
          <w:color w:val="DC5924" w:themeColor="accent5"/>
          <w:sz w:val="24"/>
          <w:szCs w:val="24"/>
          <w:lang w:eastAsia="zh-TW"/>
        </w:rPr>
        <w:t>實作影片_</w:t>
      </w:r>
      <w:r w:rsidR="00F91417" w:rsidRPr="007F6833">
        <w:rPr>
          <w:rFonts w:ascii="微軟正黑體" w:eastAsia="微軟正黑體" w:hAnsi="微軟正黑體" w:hint="eastAsia"/>
          <w:color w:val="DC5924" w:themeColor="accent5"/>
          <w:sz w:val="24"/>
          <w:szCs w:val="24"/>
          <w:lang w:eastAsia="zh-TW"/>
        </w:rPr>
        <w:t>___</w:t>
      </w:r>
      <w:r w:rsidRPr="007F6833">
        <w:rPr>
          <w:rFonts w:ascii="微軟正黑體" w:eastAsia="微軟正黑體" w:hAnsi="微軟正黑體" w:hint="eastAsia"/>
          <w:color w:val="DC5924" w:themeColor="accent5"/>
          <w:sz w:val="24"/>
          <w:szCs w:val="24"/>
          <w:lang w:eastAsia="zh-TW"/>
        </w:rPr>
        <w:t>:</w:t>
      </w:r>
      <w:r w:rsidR="00F91417" w:rsidRPr="007F6833">
        <w:rPr>
          <w:rFonts w:ascii="微軟正黑體" w:eastAsia="微軟正黑體" w:hAnsi="微軟正黑體" w:hint="eastAsia"/>
          <w:color w:val="DC5924" w:themeColor="accent5"/>
          <w:sz w:val="24"/>
          <w:szCs w:val="24"/>
          <w:lang w:eastAsia="zh-TW"/>
        </w:rPr>
        <w:t xml:space="preserve"> </w:t>
      </w:r>
      <w:r w:rsidR="00F91417" w:rsidRPr="003E0476">
        <w:rPr>
          <w:rFonts w:ascii="微軟正黑體" w:eastAsia="微軟正黑體" w:hAnsi="微軟正黑體" w:hint="eastAsia"/>
          <w:color w:val="EA9B7B" w:themeColor="accent5" w:themeTint="99"/>
          <w:sz w:val="24"/>
          <w:szCs w:val="24"/>
          <w:lang w:eastAsia="zh-TW"/>
        </w:rPr>
        <w:t xml:space="preserve">  </w:t>
      </w:r>
      <w:hyperlink r:id="rId12" w:history="1">
        <w:r w:rsidR="00B66B7D" w:rsidRPr="00B66B7D">
          <w:rPr>
            <w:rStyle w:val="afe"/>
            <w:rFonts w:ascii="Helvetica" w:hAnsi="Helvetica" w:cs="Helvetica"/>
            <w:color w:val="C8C8B1" w:themeColor="background2"/>
            <w:sz w:val="24"/>
            <w:szCs w:val="20"/>
            <w:lang w:eastAsia="zh-TW"/>
          </w:rPr>
          <w:t>https://drive.google.com/open?id=1hnCdnC3IYv13NrKflXa4TmTOA958GSkA</w:t>
        </w:r>
      </w:hyperlink>
    </w:p>
    <w:p w14:paraId="5510B47C" w14:textId="77777777" w:rsidR="00B66B7D" w:rsidRDefault="00B66B7D" w:rsidP="007F6833">
      <w:pPr>
        <w:jc w:val="center"/>
        <w:rPr>
          <w:rFonts w:eastAsia="新細明體"/>
          <w:lang w:eastAsia="zh-TW"/>
        </w:rPr>
      </w:pPr>
    </w:p>
    <w:p w14:paraId="56B01720" w14:textId="75A14EB9" w:rsidR="00CF7754" w:rsidRDefault="00CF7754" w:rsidP="0078637B">
      <w:pPr>
        <w:rPr>
          <w:rFonts w:eastAsia="新細明體"/>
          <w:lang w:eastAsia="zh-TW"/>
        </w:rPr>
      </w:pPr>
    </w:p>
    <w:p w14:paraId="4855FE2D" w14:textId="0997A4DB" w:rsidR="009E5D7D" w:rsidRDefault="009E5D7D" w:rsidP="0078637B">
      <w:pPr>
        <w:rPr>
          <w:rFonts w:eastAsia="新細明體"/>
          <w:lang w:eastAsia="zh-TW"/>
        </w:rPr>
      </w:pPr>
    </w:p>
    <w:p w14:paraId="199C0C60" w14:textId="514996FB" w:rsidR="009E5D7D" w:rsidRDefault="009E5D7D" w:rsidP="0078637B">
      <w:pPr>
        <w:rPr>
          <w:rFonts w:eastAsia="新細明體"/>
          <w:lang w:eastAsia="zh-TW"/>
        </w:rPr>
      </w:pPr>
    </w:p>
    <w:p w14:paraId="0F3203C9" w14:textId="7779B732" w:rsidR="009E5D7D" w:rsidRDefault="009E5D7D" w:rsidP="0078637B">
      <w:pPr>
        <w:rPr>
          <w:rFonts w:eastAsia="新細明體"/>
          <w:lang w:eastAsia="zh-TW"/>
        </w:rPr>
      </w:pPr>
    </w:p>
    <w:p w14:paraId="1375E43D" w14:textId="77777777" w:rsidR="009E5D7D" w:rsidRDefault="009E5D7D" w:rsidP="0078637B">
      <w:pPr>
        <w:rPr>
          <w:rFonts w:eastAsia="新細明體"/>
          <w:lang w:eastAsia="zh-TW"/>
        </w:rPr>
      </w:pPr>
    </w:p>
    <w:p w14:paraId="1C70DBD7" w14:textId="5D26B62F" w:rsidR="005D5AAB" w:rsidRPr="003E0476" w:rsidRDefault="00491550" w:rsidP="003E0476">
      <w:pPr>
        <w:outlineLvl w:val="0"/>
        <w:rPr>
          <w:rFonts w:ascii="新細明體" w:eastAsia="新細明體" w:hAnsi="新細明體"/>
          <w:color w:val="6C6E86" w:themeColor="accent4" w:themeShade="BF"/>
          <w:sz w:val="72"/>
          <w:szCs w:val="72"/>
          <w:lang w:eastAsia="zh-TW"/>
        </w:rPr>
      </w:pPr>
      <w:r>
        <w:rPr>
          <w:rFonts w:ascii="新細明體" w:eastAsia="新細明體" w:hAnsi="新細明體" w:cs="微軟正黑體" w:hint="eastAsia"/>
          <w:color w:val="6C6E86" w:themeColor="accent4" w:themeShade="BF"/>
          <w:sz w:val="72"/>
          <w:szCs w:val="72"/>
          <w:lang w:eastAsia="zh-TW"/>
        </w:rPr>
        <w:t xml:space="preserve"> </w:t>
      </w:r>
      <w:bookmarkStart w:id="25" w:name="_Toc528608159"/>
      <w:bookmarkStart w:id="26" w:name="_Toc532759619"/>
      <w:bookmarkStart w:id="27" w:name="_Toc535716526"/>
      <w:bookmarkStart w:id="28" w:name="_Toc535716582"/>
      <w:bookmarkStart w:id="29" w:name="_Toc4524319"/>
      <w:bookmarkStart w:id="30" w:name="_Toc7977890"/>
      <w:r w:rsidRPr="00491550">
        <w:rPr>
          <w:rFonts w:ascii="新細明體" w:eastAsia="新細明體" w:hAnsi="新細明體" w:cs="微軟正黑體" w:hint="eastAsia"/>
          <w:color w:val="6C6E86" w:themeColor="accent4" w:themeShade="BF"/>
          <w:sz w:val="72"/>
          <w:szCs w:val="72"/>
          <w:lang w:eastAsia="zh-TW"/>
        </w:rPr>
        <w:t>三</w:t>
      </w:r>
      <w:r w:rsidRPr="00491550">
        <w:rPr>
          <w:rFonts w:ascii="新細明體" w:eastAsia="新細明體" w:hAnsi="新細明體" w:hint="eastAsia"/>
          <w:color w:val="6C6E86" w:themeColor="accent4" w:themeShade="BF"/>
          <w:sz w:val="72"/>
          <w:szCs w:val="72"/>
          <w:lang w:eastAsia="zh-TW"/>
        </w:rPr>
        <w:t>、程式碼</w:t>
      </w:r>
      <w:bookmarkEnd w:id="25"/>
      <w:bookmarkEnd w:id="26"/>
      <w:bookmarkEnd w:id="27"/>
      <w:bookmarkEnd w:id="28"/>
      <w:bookmarkEnd w:id="29"/>
      <w:bookmarkEnd w:id="30"/>
    </w:p>
    <w:p w14:paraId="175A5AED" w14:textId="03EFF18A" w:rsidR="004C3F7C" w:rsidRDefault="0091524B" w:rsidP="00691608">
      <w:pPr>
        <w:ind w:leftChars="100" w:left="220"/>
        <w:outlineLvl w:val="1"/>
        <w:rPr>
          <w:rFonts w:ascii="微軟正黑體" w:eastAsia="微軟正黑體" w:hAnsi="微軟正黑體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</w:pPr>
      <w:bookmarkStart w:id="31" w:name="_Toc4524320"/>
      <w:bookmarkStart w:id="32" w:name="_Toc7977891"/>
      <w:r>
        <w:rPr>
          <w:rFonts w:ascii="微軟正黑體" w:eastAsia="微軟正黑體" w:hAnsi="微軟正黑體" w:hint="eastAsia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  <w:t>XML檔</w:t>
      </w:r>
      <w:bookmarkEnd w:id="31"/>
      <w:bookmarkEnd w:id="32"/>
    </w:p>
    <w:p w14:paraId="54AA8103" w14:textId="77777777" w:rsidR="004C3F7C" w:rsidRDefault="004C3F7C" w:rsidP="004C3F7C">
      <w:pPr>
        <w:keepNext/>
        <w:jc w:val="center"/>
      </w:pP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drawing>
          <wp:inline distT="0" distB="0" distL="0" distR="0" wp14:anchorId="24C0CEC8" wp14:editId="78BA1D73">
            <wp:extent cx="6189345" cy="3307080"/>
            <wp:effectExtent l="0" t="0" r="1905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ivity_main_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drawing>
          <wp:inline distT="0" distB="0" distL="0" distR="0" wp14:anchorId="15F64251" wp14:editId="47D2AA57">
            <wp:extent cx="6189345" cy="3187700"/>
            <wp:effectExtent l="0" t="0" r="190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ivity_main_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lastRenderedPageBreak/>
        <w:drawing>
          <wp:inline distT="0" distB="0" distL="0" distR="0" wp14:anchorId="12A1CD5C" wp14:editId="0C54C146">
            <wp:extent cx="6189345" cy="3035300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_main_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drawing>
          <wp:inline distT="0" distB="0" distL="0" distR="0" wp14:anchorId="5F215B88" wp14:editId="2191284E">
            <wp:extent cx="6189345" cy="3452495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ivity_main_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drawing>
          <wp:inline distT="0" distB="0" distL="0" distR="0" wp14:anchorId="7CA21BAE" wp14:editId="1694667A">
            <wp:extent cx="6189345" cy="2621915"/>
            <wp:effectExtent l="0" t="0" r="1905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tivity_main_0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D548" w14:textId="097293CD" w:rsidR="004C3F7C" w:rsidRPr="004C3F7C" w:rsidRDefault="004C3F7C" w:rsidP="00691608">
      <w:pPr>
        <w:pStyle w:val="a3"/>
        <w:jc w:val="center"/>
      </w:pPr>
      <w:bookmarkStart w:id="33" w:name="_Toc7977924"/>
      <w:r>
        <w:rPr>
          <w:rFonts w:hint="eastAsia"/>
        </w:rPr>
        <w:lastRenderedPageBreak/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bookmarkEnd w:id="33"/>
      <w:r>
        <w:fldChar w:fldCharType="end"/>
      </w:r>
    </w:p>
    <w:p w14:paraId="45E062C3" w14:textId="77777777" w:rsidR="004C3F7C" w:rsidRDefault="004C3F7C" w:rsidP="004C3F7C">
      <w:pPr>
        <w:keepNext/>
        <w:jc w:val="center"/>
      </w:pP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lastRenderedPageBreak/>
        <w:drawing>
          <wp:inline distT="0" distB="0" distL="0" distR="0" wp14:anchorId="1B65F085" wp14:editId="7976A84C">
            <wp:extent cx="6189345" cy="3239770"/>
            <wp:effectExtent l="0" t="0" r="190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nageexpensetypedialog_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drawing>
          <wp:inline distT="0" distB="0" distL="0" distR="0" wp14:anchorId="47240160" wp14:editId="5FF1F312">
            <wp:extent cx="6189345" cy="2912110"/>
            <wp:effectExtent l="0" t="0" r="1905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nageexpensetypedialog_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lastRenderedPageBreak/>
        <w:drawing>
          <wp:inline distT="0" distB="0" distL="0" distR="0" wp14:anchorId="3D6240DC" wp14:editId="01581CDF">
            <wp:extent cx="6189345" cy="3195320"/>
            <wp:effectExtent l="0" t="0" r="1905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nageexpensetypedialog_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52A0" w14:textId="29D83D08" w:rsidR="00FE74C6" w:rsidRDefault="004C3F7C" w:rsidP="004C3F7C">
      <w:pPr>
        <w:pStyle w:val="a3"/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  <w:bookmarkStart w:id="34" w:name="_Toc797792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bookmarkEnd w:id="34"/>
      <w:r>
        <w:fldChar w:fldCharType="end"/>
      </w:r>
    </w:p>
    <w:p w14:paraId="556FC4B3" w14:textId="77777777" w:rsidR="004C3F7C" w:rsidRDefault="004C3F7C" w:rsidP="004C3F7C">
      <w:pPr>
        <w:keepNext/>
        <w:jc w:val="center"/>
      </w:pP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lastRenderedPageBreak/>
        <w:drawing>
          <wp:inline distT="0" distB="0" distL="0" distR="0" wp14:anchorId="28831F3A" wp14:editId="745137E6">
            <wp:extent cx="6189345" cy="3251200"/>
            <wp:effectExtent l="0" t="0" r="1905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eryhistoricalexpensedialog_01.g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drawing>
          <wp:inline distT="0" distB="0" distL="0" distR="0" wp14:anchorId="4B834C26" wp14:editId="59998C69">
            <wp:extent cx="6189345" cy="2454275"/>
            <wp:effectExtent l="0" t="0" r="1905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eryhistoricalexpensedialog_02.g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drawing>
          <wp:inline distT="0" distB="0" distL="0" distR="0" wp14:anchorId="1BEF1752" wp14:editId="6074B5FD">
            <wp:extent cx="6189345" cy="2320290"/>
            <wp:effectExtent l="0" t="0" r="1905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ueryhistoricalexpensedialog_03.g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lastRenderedPageBreak/>
        <w:drawing>
          <wp:inline distT="0" distB="0" distL="0" distR="0" wp14:anchorId="3A9CF1FC" wp14:editId="773F7ADD">
            <wp:extent cx="6189345" cy="3124200"/>
            <wp:effectExtent l="0" t="0" r="190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ueryhistoricalexpensedialog_0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微軟正黑體" w:hAnsi="Helvetica" w:cs="Helvetica"/>
          <w:noProof/>
          <w:color w:val="C8C8B1" w:themeColor="background2"/>
          <w:sz w:val="24"/>
          <w:szCs w:val="20"/>
          <w:lang w:eastAsia="zh-TW"/>
        </w:rPr>
        <w:drawing>
          <wp:inline distT="0" distB="0" distL="0" distR="0" wp14:anchorId="616805B0" wp14:editId="58A1AD1F">
            <wp:extent cx="6189345" cy="2517140"/>
            <wp:effectExtent l="0" t="0" r="190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ueryhistoricalexpensedialog_05.gi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C3B1" w14:textId="78C6AF42" w:rsidR="00FE74C6" w:rsidRDefault="004C3F7C" w:rsidP="004C3F7C">
      <w:pPr>
        <w:pStyle w:val="a3"/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  <w:bookmarkStart w:id="35" w:name="_Toc797792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bookmarkEnd w:id="35"/>
      <w:r>
        <w:fldChar w:fldCharType="end"/>
      </w:r>
    </w:p>
    <w:p w14:paraId="67A0685F" w14:textId="5B3BDE9D" w:rsidR="00FE74C6" w:rsidRDefault="00FE74C6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22D8108B" w14:textId="5B10B961" w:rsidR="00FE74C6" w:rsidRDefault="00FE74C6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2BA4AD82" w14:textId="2B22F0AC" w:rsidR="00FE74C6" w:rsidRDefault="00FE74C6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7677D078" w14:textId="3E11F9EC" w:rsidR="00FE74C6" w:rsidRDefault="00FE74C6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52ADBA96" w14:textId="6214F772" w:rsidR="00691608" w:rsidRDefault="00691608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5965C7EC" w14:textId="2CBE6E32" w:rsidR="00691608" w:rsidRDefault="00691608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2096420E" w14:textId="1E8EE4E8" w:rsidR="00691608" w:rsidRDefault="00691608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6AF06B73" w14:textId="73EEE883" w:rsidR="00691608" w:rsidRDefault="00691608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2F5ACCA5" w14:textId="4175C72B" w:rsidR="00691608" w:rsidRDefault="00691608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5E668932" w14:textId="77777777" w:rsidR="00691608" w:rsidRPr="001D5EBA" w:rsidRDefault="00691608" w:rsidP="001D5EBA">
      <w:pPr>
        <w:jc w:val="center"/>
        <w:rPr>
          <w:rFonts w:ascii="Helvetica" w:eastAsia="微軟正黑體" w:hAnsi="Helvetica" w:cs="Helvetica"/>
          <w:color w:val="C8C8B1" w:themeColor="background2"/>
          <w:sz w:val="24"/>
          <w:szCs w:val="20"/>
          <w:lang w:eastAsia="zh-TW"/>
        </w:rPr>
      </w:pPr>
    </w:p>
    <w:p w14:paraId="1194FF75" w14:textId="26B00DFD" w:rsidR="00C914FC" w:rsidRDefault="003F6A53" w:rsidP="00D45516">
      <w:pPr>
        <w:ind w:leftChars="100" w:left="220"/>
        <w:outlineLvl w:val="1"/>
        <w:rPr>
          <w:rFonts w:ascii="微軟正黑體" w:eastAsia="微軟正黑體" w:hAnsi="微軟正黑體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</w:pPr>
      <w:bookmarkStart w:id="36" w:name="_Toc532759621"/>
      <w:bookmarkStart w:id="37" w:name="_Toc535716529"/>
      <w:bookmarkStart w:id="38" w:name="_Toc535716584"/>
      <w:bookmarkStart w:id="39" w:name="_Toc4524321"/>
      <w:bookmarkStart w:id="40" w:name="_Toc7977892"/>
      <w:r>
        <w:rPr>
          <w:rFonts w:ascii="微軟正黑體" w:eastAsia="微軟正黑體" w:hAnsi="微軟正黑體" w:hint="eastAsia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  <w:t>JAVA</w:t>
      </w:r>
      <w:r w:rsidR="00C914FC">
        <w:rPr>
          <w:rFonts w:ascii="微軟正黑體" w:eastAsia="微軟正黑體" w:hAnsi="微軟正黑體" w:hint="eastAsia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  <w:t>檔</w:t>
      </w:r>
      <w:bookmarkEnd w:id="36"/>
      <w:bookmarkEnd w:id="37"/>
      <w:bookmarkEnd w:id="38"/>
      <w:bookmarkEnd w:id="39"/>
      <w:bookmarkEnd w:id="40"/>
    </w:p>
    <w:p w14:paraId="069C3FBB" w14:textId="46B7905E" w:rsidR="005F1357" w:rsidRPr="00F0647F" w:rsidRDefault="005F1357" w:rsidP="0078637B">
      <w:pPr>
        <w:rPr>
          <w:rFonts w:eastAsia="新細明體"/>
          <w:lang w:eastAsia="zh-TW"/>
        </w:rPr>
      </w:pPr>
    </w:p>
    <w:p w14:paraId="02A9B104" w14:textId="77777777" w:rsidR="004C3F7C" w:rsidRDefault="004C3F7C" w:rsidP="004C3F7C">
      <w:pPr>
        <w:keepNext/>
      </w:pPr>
      <w:r>
        <w:rPr>
          <w:rFonts w:eastAsia="新細明體"/>
          <w:noProof/>
          <w:lang w:eastAsia="zh-TW"/>
        </w:rPr>
        <w:drawing>
          <wp:inline distT="0" distB="0" distL="0" distR="0" wp14:anchorId="52BAC1B3" wp14:editId="39A208B9">
            <wp:extent cx="6189345" cy="4580255"/>
            <wp:effectExtent l="0" t="0" r="190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yDBHelper.jav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041C" w14:textId="580CF9EC" w:rsidR="00284FEF" w:rsidRDefault="004C3F7C" w:rsidP="004C3F7C">
      <w:pPr>
        <w:pStyle w:val="a3"/>
        <w:jc w:val="center"/>
        <w:rPr>
          <w:rFonts w:eastAsia="新細明體"/>
          <w:lang w:eastAsia="zh-TW"/>
        </w:rPr>
      </w:pPr>
      <w:bookmarkStart w:id="41" w:name="_Toc797792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bookmarkEnd w:id="41"/>
      <w:r>
        <w:fldChar w:fldCharType="end"/>
      </w:r>
    </w:p>
    <w:p w14:paraId="4358A292" w14:textId="77777777" w:rsidR="004C3F7C" w:rsidRDefault="004C3F7C" w:rsidP="004C3F7C">
      <w:pPr>
        <w:keepNext/>
      </w:pPr>
      <w:r>
        <w:rPr>
          <w:rFonts w:eastAsia="新細明體"/>
          <w:noProof/>
          <w:lang w:eastAsia="zh-TW"/>
        </w:rPr>
        <w:lastRenderedPageBreak/>
        <w:drawing>
          <wp:inline distT="0" distB="0" distL="0" distR="0" wp14:anchorId="66664EBE" wp14:editId="74860E79">
            <wp:extent cx="6189345" cy="4159885"/>
            <wp:effectExtent l="0" t="0" r="190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ainActivity_0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6C68E61A" wp14:editId="7D4FDFD7">
            <wp:extent cx="6189345" cy="2677795"/>
            <wp:effectExtent l="0" t="0" r="1905" b="82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ainActivity_0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63FDB162" wp14:editId="6D2C37A6">
            <wp:extent cx="6189345" cy="2364740"/>
            <wp:effectExtent l="0" t="0" r="190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ainActivity_0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lastRenderedPageBreak/>
        <w:drawing>
          <wp:inline distT="0" distB="0" distL="0" distR="0" wp14:anchorId="3655F00C" wp14:editId="795B7FAA">
            <wp:extent cx="6189345" cy="2945765"/>
            <wp:effectExtent l="0" t="0" r="1905" b="698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ainActivity_0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26F6F8BF" wp14:editId="43B00737">
            <wp:extent cx="6189345" cy="2126615"/>
            <wp:effectExtent l="0" t="0" r="1905" b="69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ainActivity_0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5828BD8D" wp14:editId="68972D54">
            <wp:extent cx="6189345" cy="2752090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ainActivity_0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lastRenderedPageBreak/>
        <w:drawing>
          <wp:inline distT="0" distB="0" distL="0" distR="0" wp14:anchorId="69AC9103" wp14:editId="08FA4D31">
            <wp:extent cx="6189345" cy="2390775"/>
            <wp:effectExtent l="0" t="0" r="190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ainActivity_0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0D5B1652" wp14:editId="32E5A60C">
            <wp:extent cx="6189345" cy="2070735"/>
            <wp:effectExtent l="0" t="0" r="1905" b="571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ainActivity_0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CD09" w14:textId="094BAA75" w:rsidR="00284FEF" w:rsidRDefault="004C3F7C" w:rsidP="004C3F7C">
      <w:pPr>
        <w:pStyle w:val="a3"/>
        <w:jc w:val="center"/>
        <w:rPr>
          <w:rFonts w:eastAsia="新細明體"/>
          <w:lang w:eastAsia="zh-TW"/>
        </w:rPr>
      </w:pPr>
      <w:bookmarkStart w:id="42" w:name="_Toc797792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bookmarkEnd w:id="42"/>
      <w:r>
        <w:fldChar w:fldCharType="end"/>
      </w:r>
    </w:p>
    <w:p w14:paraId="61C57440" w14:textId="77777777" w:rsidR="004C3F7C" w:rsidRDefault="004C3F7C" w:rsidP="004C3F7C">
      <w:pPr>
        <w:keepNext/>
      </w:pPr>
      <w:r>
        <w:rPr>
          <w:rFonts w:eastAsia="新細明體"/>
          <w:noProof/>
          <w:lang w:eastAsia="zh-TW"/>
        </w:rPr>
        <w:lastRenderedPageBreak/>
        <w:drawing>
          <wp:inline distT="0" distB="0" distL="0" distR="0" wp14:anchorId="68D404CC" wp14:editId="458F0FEA">
            <wp:extent cx="6189345" cy="2874645"/>
            <wp:effectExtent l="0" t="0" r="1905" b="190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nageExpenseTypeDialog_0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386632A8" wp14:editId="048C0173">
            <wp:extent cx="6189345" cy="2409190"/>
            <wp:effectExtent l="0" t="0" r="190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anageExpenseTypeDialog_0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73E4A9AF" wp14:editId="11CCE5CD">
            <wp:extent cx="6189345" cy="3109595"/>
            <wp:effectExtent l="0" t="0" r="190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anageExpenseTypeDialog_0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lastRenderedPageBreak/>
        <w:drawing>
          <wp:inline distT="0" distB="0" distL="0" distR="0" wp14:anchorId="0A17861E" wp14:editId="05D8474E">
            <wp:extent cx="6189345" cy="3418840"/>
            <wp:effectExtent l="0" t="0" r="190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anageExpenseTypeDialog_0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072CB9A6" wp14:editId="508F953B">
            <wp:extent cx="6189345" cy="2852420"/>
            <wp:effectExtent l="0" t="0" r="1905" b="508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anageExpenseTypeDialog_0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lastRenderedPageBreak/>
        <w:drawing>
          <wp:inline distT="0" distB="0" distL="0" distR="0" wp14:anchorId="316403C2" wp14:editId="175D54B5">
            <wp:extent cx="6189345" cy="3470910"/>
            <wp:effectExtent l="0" t="0" r="1905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anageExpenseTypeDialog_0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E866" w14:textId="44887E2B" w:rsidR="00284FEF" w:rsidRDefault="004C3F7C" w:rsidP="004C3F7C">
      <w:pPr>
        <w:pStyle w:val="a3"/>
        <w:jc w:val="center"/>
        <w:rPr>
          <w:rFonts w:eastAsia="新細明體"/>
          <w:lang w:eastAsia="zh-TW"/>
        </w:rPr>
      </w:pPr>
      <w:bookmarkStart w:id="43" w:name="_Toc797792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bookmarkEnd w:id="43"/>
      <w:r>
        <w:fldChar w:fldCharType="end"/>
      </w:r>
    </w:p>
    <w:p w14:paraId="2387BA16" w14:textId="77777777" w:rsidR="004C3F7C" w:rsidRDefault="004C3F7C" w:rsidP="004C3F7C">
      <w:pPr>
        <w:keepNext/>
      </w:pPr>
      <w:r>
        <w:rPr>
          <w:rFonts w:eastAsia="新細明體"/>
          <w:noProof/>
          <w:lang w:eastAsia="zh-TW"/>
        </w:rPr>
        <w:lastRenderedPageBreak/>
        <w:drawing>
          <wp:inline distT="0" distB="0" distL="0" distR="0" wp14:anchorId="6D05978E" wp14:editId="70155ABE">
            <wp:extent cx="6189345" cy="3333115"/>
            <wp:effectExtent l="0" t="0" r="1905" b="63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ueryHistoricalExpenseDialog_0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33D0F935" wp14:editId="06F3F434">
            <wp:extent cx="6189345" cy="3597275"/>
            <wp:effectExtent l="0" t="0" r="1905" b="31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ueryHistoricalExpenseDialog_0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lastRenderedPageBreak/>
        <w:drawing>
          <wp:inline distT="0" distB="0" distL="0" distR="0" wp14:anchorId="204FA670" wp14:editId="19BE3883">
            <wp:extent cx="6189345" cy="2945765"/>
            <wp:effectExtent l="0" t="0" r="1905" b="698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ueryHistoricalExpenseDialog_0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19917BCC" wp14:editId="3193E609">
            <wp:extent cx="6189345" cy="2908300"/>
            <wp:effectExtent l="0" t="0" r="1905" b="635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QueryHistoricalExpenseDialog_04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723C51EC" wp14:editId="42DB9F4B">
            <wp:extent cx="6189345" cy="2766695"/>
            <wp:effectExtent l="0" t="0" r="1905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ueryHistoricalExpenseDialog_0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lastRenderedPageBreak/>
        <w:drawing>
          <wp:inline distT="0" distB="0" distL="0" distR="0" wp14:anchorId="4BEDD173" wp14:editId="4852A394">
            <wp:extent cx="6189345" cy="3746500"/>
            <wp:effectExtent l="0" t="0" r="1905" b="635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ueryHistoricalExpenseDialog_06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186DD29E" wp14:editId="152E6ECF">
            <wp:extent cx="6189345" cy="4051935"/>
            <wp:effectExtent l="0" t="0" r="1905" b="571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ueryHistoricalExpenseDialog_07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42A0" w14:textId="2428516F" w:rsidR="00284FEF" w:rsidRDefault="004C3F7C" w:rsidP="004C3F7C">
      <w:pPr>
        <w:pStyle w:val="a3"/>
        <w:jc w:val="center"/>
        <w:rPr>
          <w:rFonts w:eastAsia="新細明體"/>
          <w:lang w:eastAsia="zh-TW"/>
        </w:rPr>
      </w:pPr>
      <w:bookmarkStart w:id="44" w:name="_Toc7977930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</w:instrText>
      </w:r>
      <w:r>
        <w:rPr>
          <w:lang w:eastAsia="zh-TW"/>
        </w:rPr>
        <w:instrText xml:space="preserve"> </w:instrText>
      </w:r>
      <w:r>
        <w:fldChar w:fldCharType="separate"/>
      </w:r>
      <w:r>
        <w:rPr>
          <w:noProof/>
          <w:lang w:eastAsia="zh-TW"/>
        </w:rPr>
        <w:t>8</w:t>
      </w:r>
      <w:bookmarkEnd w:id="44"/>
      <w:r>
        <w:fldChar w:fldCharType="end"/>
      </w:r>
    </w:p>
    <w:p w14:paraId="61431426" w14:textId="732D1B47" w:rsidR="00284FEF" w:rsidRDefault="00284FEF" w:rsidP="0078637B">
      <w:pPr>
        <w:rPr>
          <w:rFonts w:eastAsia="新細明體"/>
          <w:lang w:eastAsia="zh-TW"/>
        </w:rPr>
      </w:pPr>
    </w:p>
    <w:p w14:paraId="247C673C" w14:textId="16B374E4" w:rsidR="00284FEF" w:rsidRDefault="00284FEF" w:rsidP="0078637B">
      <w:pPr>
        <w:rPr>
          <w:rFonts w:eastAsia="新細明體"/>
          <w:lang w:eastAsia="zh-TW"/>
        </w:rPr>
      </w:pPr>
    </w:p>
    <w:p w14:paraId="0A2FDC31" w14:textId="0F82083B" w:rsidR="00284FEF" w:rsidRDefault="00284FEF" w:rsidP="0078637B">
      <w:pPr>
        <w:rPr>
          <w:rFonts w:eastAsia="新細明體"/>
          <w:lang w:eastAsia="zh-TW"/>
        </w:rPr>
      </w:pPr>
    </w:p>
    <w:p w14:paraId="6134A390" w14:textId="27D1E41E" w:rsidR="00284FEF" w:rsidRDefault="00284FEF" w:rsidP="0078637B">
      <w:pPr>
        <w:rPr>
          <w:rFonts w:eastAsia="新細明體"/>
          <w:lang w:eastAsia="zh-TW"/>
        </w:rPr>
      </w:pPr>
    </w:p>
    <w:p w14:paraId="3A290F11" w14:textId="77777777" w:rsidR="00284FEF" w:rsidRDefault="00284FEF" w:rsidP="0078637B">
      <w:pPr>
        <w:rPr>
          <w:rFonts w:eastAsia="新細明體"/>
          <w:lang w:eastAsia="zh-TW"/>
        </w:rPr>
      </w:pPr>
    </w:p>
    <w:p w14:paraId="7F106550" w14:textId="4DAEA6D5" w:rsidR="00B66D0B" w:rsidRPr="00491550" w:rsidRDefault="00B66D0B" w:rsidP="00B66D0B">
      <w:pPr>
        <w:outlineLvl w:val="0"/>
        <w:rPr>
          <w:rFonts w:ascii="新細明體" w:eastAsia="新細明體" w:hAnsi="新細明體"/>
          <w:color w:val="6C6E86" w:themeColor="accent4" w:themeShade="BF"/>
          <w:sz w:val="72"/>
          <w:szCs w:val="72"/>
          <w:lang w:eastAsia="zh-TW"/>
        </w:rPr>
      </w:pPr>
      <w:bookmarkStart w:id="45" w:name="_Toc532759623"/>
      <w:bookmarkStart w:id="46" w:name="_Toc535716530"/>
      <w:bookmarkStart w:id="47" w:name="_Toc535716585"/>
      <w:bookmarkStart w:id="48" w:name="_Toc4524326"/>
      <w:bookmarkStart w:id="49" w:name="_Toc7977893"/>
      <w:r w:rsidRPr="00491550">
        <w:rPr>
          <w:rFonts w:ascii="新細明體" w:eastAsia="新細明體" w:hAnsi="新細明體" w:cs="微軟正黑體" w:hint="eastAsia"/>
          <w:color w:val="6C6E86" w:themeColor="accent4" w:themeShade="BF"/>
          <w:sz w:val="72"/>
          <w:szCs w:val="72"/>
          <w:lang w:eastAsia="zh-TW"/>
        </w:rPr>
        <w:t>三</w:t>
      </w:r>
      <w:r w:rsidRPr="00491550">
        <w:rPr>
          <w:rFonts w:ascii="新細明體" w:eastAsia="新細明體" w:hAnsi="新細明體" w:hint="eastAsia"/>
          <w:color w:val="6C6E86" w:themeColor="accent4" w:themeShade="BF"/>
          <w:sz w:val="72"/>
          <w:szCs w:val="72"/>
          <w:lang w:eastAsia="zh-TW"/>
        </w:rPr>
        <w:t>、</w:t>
      </w:r>
      <w:bookmarkEnd w:id="45"/>
      <w:r w:rsidR="00D175BE">
        <w:rPr>
          <w:rFonts w:ascii="新細明體" w:eastAsia="新細明體" w:hAnsi="新細明體" w:hint="eastAsia"/>
          <w:color w:val="6C6E86" w:themeColor="accent4" w:themeShade="BF"/>
          <w:sz w:val="72"/>
          <w:szCs w:val="72"/>
          <w:lang w:eastAsia="zh-TW"/>
        </w:rPr>
        <w:t>學習心得</w:t>
      </w:r>
      <w:bookmarkEnd w:id="46"/>
      <w:bookmarkEnd w:id="47"/>
      <w:bookmarkEnd w:id="48"/>
      <w:bookmarkEnd w:id="49"/>
    </w:p>
    <w:p w14:paraId="698BFA62" w14:textId="52BB1F21" w:rsidR="00B66D0B" w:rsidRDefault="00B66D0B" w:rsidP="0078637B">
      <w:pPr>
        <w:rPr>
          <w:rFonts w:eastAsia="新細明體"/>
          <w:lang w:eastAsia="zh-TW"/>
        </w:rPr>
      </w:pPr>
    </w:p>
    <w:p w14:paraId="3136D675" w14:textId="45B2A3E4" w:rsidR="000E69F2" w:rsidRDefault="005F1357" w:rsidP="000E69F2">
      <w:pPr>
        <w:ind w:leftChars="100" w:left="220"/>
        <w:outlineLvl w:val="1"/>
        <w:rPr>
          <w:rFonts w:ascii="微軟正黑體" w:eastAsia="微軟正黑體" w:hAnsi="微軟正黑體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</w:pPr>
      <w:bookmarkStart w:id="50" w:name="_Toc532759624"/>
      <w:bookmarkStart w:id="51" w:name="_Toc535716531"/>
      <w:bookmarkStart w:id="52" w:name="_Toc535716586"/>
      <w:bookmarkStart w:id="53" w:name="_Toc4524327"/>
      <w:bookmarkStart w:id="54" w:name="_Toc7977894"/>
      <w:r>
        <w:rPr>
          <w:rFonts w:ascii="微軟正黑體" w:eastAsia="微軟正黑體" w:hAnsi="微軟正黑體" w:hint="eastAsia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  <w:t>心得</w:t>
      </w:r>
      <w:r w:rsidR="00DA39C5">
        <w:rPr>
          <w:rFonts w:ascii="微軟正黑體" w:eastAsia="微軟正黑體" w:hAnsi="微軟正黑體" w:hint="eastAsia"/>
          <w:b/>
          <w:color w:val="3D3D3D" w:themeColor="accent1" w:themeShade="80"/>
          <w:sz w:val="28"/>
          <w:szCs w:val="28"/>
          <w:shd w:val="pct15" w:color="auto" w:fill="FFFFFF"/>
          <w:lang w:eastAsia="zh-TW"/>
        </w:rPr>
        <w:t>感想</w:t>
      </w:r>
      <w:bookmarkEnd w:id="50"/>
      <w:bookmarkEnd w:id="51"/>
      <w:bookmarkEnd w:id="52"/>
      <w:bookmarkEnd w:id="53"/>
      <w:bookmarkEnd w:id="54"/>
    </w:p>
    <w:p w14:paraId="020E2F27" w14:textId="0A3E9EB7" w:rsidR="005F295B" w:rsidRDefault="00286016" w:rsidP="00D709B2">
      <w:pPr>
        <w:ind w:left="220" w:firstLine="720"/>
        <w:rPr>
          <w:rFonts w:ascii="微軟正黑體" w:eastAsia="微軟正黑體" w:hAnsi="微軟正黑體"/>
          <w:color w:val="6E6E4E" w:themeColor="background2" w:themeShade="80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6E6E4E" w:themeColor="background2" w:themeShade="80"/>
          <w:sz w:val="28"/>
          <w:szCs w:val="28"/>
          <w:lang w:eastAsia="zh-TW"/>
        </w:rPr>
        <w:t>手機作業記錯繳交時間了</w:t>
      </w:r>
      <w:r w:rsidR="00404EE1">
        <w:rPr>
          <w:rFonts w:ascii="微軟正黑體" w:eastAsia="微軟正黑體" w:hAnsi="微軟正黑體" w:hint="eastAsia"/>
          <w:color w:val="6E6E4E" w:themeColor="background2" w:themeShade="80"/>
          <w:sz w:val="28"/>
          <w:szCs w:val="28"/>
          <w:lang w:eastAsia="zh-TW"/>
        </w:rPr>
        <w:t>，覺得好難過</w:t>
      </w:r>
    </w:p>
    <w:p w14:paraId="12C9B3B7" w14:textId="77777777" w:rsidR="00794979" w:rsidRPr="00794979" w:rsidRDefault="00794979" w:rsidP="00D709B2">
      <w:pPr>
        <w:ind w:left="220" w:firstLine="720"/>
        <w:rPr>
          <w:rFonts w:ascii="微軟正黑體" w:eastAsia="微軟正黑體" w:hAnsi="微軟正黑體"/>
          <w:color w:val="6E6E4E" w:themeColor="background2" w:themeShade="80"/>
          <w:sz w:val="28"/>
          <w:szCs w:val="44"/>
          <w:lang w:eastAsia="zh-TW"/>
        </w:rPr>
      </w:pPr>
    </w:p>
    <w:p w14:paraId="104773AF" w14:textId="77777777" w:rsidR="005F1357" w:rsidRPr="00D175BE" w:rsidRDefault="005F1357" w:rsidP="0078637B">
      <w:pPr>
        <w:rPr>
          <w:rFonts w:eastAsia="新細明體"/>
          <w:lang w:eastAsia="zh-TW"/>
        </w:rPr>
      </w:pPr>
    </w:p>
    <w:sectPr w:rsidR="005F1357" w:rsidRPr="00D175BE" w:rsidSect="00C30E6F">
      <w:footerReference w:type="default" r:id="rId48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13C245" w14:textId="77777777" w:rsidR="000B464C" w:rsidRDefault="000B464C">
      <w:pPr>
        <w:spacing w:after="0" w:line="240" w:lineRule="auto"/>
      </w:pPr>
      <w:r>
        <w:separator/>
      </w:r>
    </w:p>
  </w:endnote>
  <w:endnote w:type="continuationSeparator" w:id="0">
    <w:p w14:paraId="4F98CB05" w14:textId="77777777" w:rsidR="000B464C" w:rsidRDefault="000B4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Arial Unicode MS"/>
    <w:panose1 w:val="02010600030101010101"/>
    <w:charset w:val="86"/>
    <w:family w:val="modern"/>
    <w:pitch w:val="fixed"/>
    <w:sig w:usb0="00000000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F7FA95" w14:textId="77777777" w:rsidR="00FE496B" w:rsidRDefault="005847DD">
    <w:pPr>
      <w:pStyle w:val="afc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ABC176D" wp14:editId="7CDBA1A9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DC38C" w14:textId="77777777" w:rsidR="00FE496B" w:rsidRDefault="00FE496B">
                          <w:pPr>
                            <w:pStyle w:val="aa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5ABC176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6" type="#_x0000_t202" style="position:absolute;margin-left:0;margin-top:0;width:487.35pt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14:paraId="1C8DC38C" w14:textId="77777777" w:rsidR="00FE496B" w:rsidRDefault="00FE496B">
                    <w:pPr>
                      <w:pStyle w:val="aa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0D5D446" wp14:editId="763D28EA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6596380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9447530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9CACD4" w14:textId="36D06072" w:rsidR="00FE496B" w:rsidRDefault="00AD72F3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 w:rsidR="00943367"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5D7014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D5D44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7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14:paraId="099CACD4" w14:textId="36D06072" w:rsidR="00FE496B" w:rsidRDefault="00AD72F3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 w:rsidR="00943367"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5D7014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3578EA6" wp14:editId="710830AC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<w:pict>
            <v:rect w14:anchorId="285F6F00" id="Rectangle 4" o:spid="_x0000_s1026" style="position:absolute;margin-left:0;margin-top:0;width:519.95pt;height:769.1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240236E" wp14:editId="519C10FF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453390</wp:posOffset>
                  </wp:positionV>
                </mc:Fallback>
              </mc:AlternateContent>
              <wp:extent cx="123825" cy="6757670"/>
              <wp:effectExtent l="0" t="0" r="9525" b="5080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75767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<w:pict>
            <v:rect w14:anchorId="1DA80E40" id="Rectangle 8" o:spid="_x0000_s1026" style="position:absolute;margin-left:0;margin-top:0;width:9.75pt;height:532.1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AgUzBUmAIAADMFAAAOAAAAAAAAAAAAAAAAAC4CAABkcnMvZTJvRG9j&#10;LnhtbFBLAQItABQABgAIAAAAIQBYOVON3QAAAAUBAAAPAAAAAAAAAAAAAAAAAPIEAABkcnMvZG93&#10;bnJldi54bWxQSwUGAAAAAAQABADzAAAA/A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B44DEE6" wp14:editId="4C281CB5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7210425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<w:pict>
            <v:rect w14:anchorId="6ACC3040" id="Rectangle 9" o:spid="_x0000_s1026" style="position:absolute;margin-left:0;margin-top:0;width:9.75pt;height:238.55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91C2E" w14:textId="77777777" w:rsidR="000B464C" w:rsidRDefault="000B464C">
      <w:pPr>
        <w:spacing w:after="0" w:line="240" w:lineRule="auto"/>
      </w:pPr>
      <w:r>
        <w:separator/>
      </w:r>
    </w:p>
  </w:footnote>
  <w:footnote w:type="continuationSeparator" w:id="0">
    <w:p w14:paraId="4E854183" w14:textId="77777777" w:rsidR="000B464C" w:rsidRDefault="000B46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630DE"/>
    <w:multiLevelType w:val="hybridMultilevel"/>
    <w:tmpl w:val="E730D03E"/>
    <w:lvl w:ilvl="0" w:tplc="01DED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842EF9"/>
    <w:multiLevelType w:val="hybridMultilevel"/>
    <w:tmpl w:val="7090A312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ED16D5"/>
    <w:multiLevelType w:val="hybridMultilevel"/>
    <w:tmpl w:val="ADAC1F84"/>
    <w:lvl w:ilvl="0" w:tplc="8B6AF5EA">
      <w:start w:val="1"/>
      <w:numFmt w:val="decimal"/>
      <w:lvlText w:val="%1.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7C3814"/>
    <w:multiLevelType w:val="hybridMultilevel"/>
    <w:tmpl w:val="10B40E84"/>
    <w:lvl w:ilvl="0" w:tplc="04090017">
      <w:start w:val="1"/>
      <w:numFmt w:val="ideographLegalTraditional"/>
      <w:lvlText w:val="%1、"/>
      <w:lvlJc w:val="left"/>
      <w:pPr>
        <w:ind w:left="232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03" w:hanging="480"/>
      </w:pPr>
    </w:lvl>
    <w:lvl w:ilvl="2" w:tplc="0409001B" w:tentative="1">
      <w:start w:val="1"/>
      <w:numFmt w:val="lowerRoman"/>
      <w:lvlText w:val="%3."/>
      <w:lvlJc w:val="right"/>
      <w:pPr>
        <w:ind w:left="3283" w:hanging="480"/>
      </w:pPr>
    </w:lvl>
    <w:lvl w:ilvl="3" w:tplc="0409000F" w:tentative="1">
      <w:start w:val="1"/>
      <w:numFmt w:val="decimal"/>
      <w:lvlText w:val="%4."/>
      <w:lvlJc w:val="left"/>
      <w:pPr>
        <w:ind w:left="376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43" w:hanging="480"/>
      </w:pPr>
    </w:lvl>
    <w:lvl w:ilvl="5" w:tplc="0409001B" w:tentative="1">
      <w:start w:val="1"/>
      <w:numFmt w:val="lowerRoman"/>
      <w:lvlText w:val="%6."/>
      <w:lvlJc w:val="right"/>
      <w:pPr>
        <w:ind w:left="4723" w:hanging="480"/>
      </w:pPr>
    </w:lvl>
    <w:lvl w:ilvl="6" w:tplc="0409000F" w:tentative="1">
      <w:start w:val="1"/>
      <w:numFmt w:val="decimal"/>
      <w:lvlText w:val="%7."/>
      <w:lvlJc w:val="left"/>
      <w:pPr>
        <w:ind w:left="520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83" w:hanging="480"/>
      </w:pPr>
    </w:lvl>
    <w:lvl w:ilvl="8" w:tplc="0409001B" w:tentative="1">
      <w:start w:val="1"/>
      <w:numFmt w:val="lowerRoman"/>
      <w:lvlText w:val="%9."/>
      <w:lvlJc w:val="right"/>
      <w:pPr>
        <w:ind w:left="6163" w:hanging="480"/>
      </w:pPr>
    </w:lvl>
  </w:abstractNum>
  <w:abstractNum w:abstractNumId="4" w15:restartNumberingAfterBreak="0">
    <w:nsid w:val="4CEF2C6B"/>
    <w:multiLevelType w:val="hybridMultilevel"/>
    <w:tmpl w:val="A17C7F72"/>
    <w:lvl w:ilvl="0" w:tplc="A9A82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3916F00"/>
    <w:multiLevelType w:val="hybridMultilevel"/>
    <w:tmpl w:val="395265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9853367"/>
    <w:multiLevelType w:val="hybridMultilevel"/>
    <w:tmpl w:val="C4BE63A0"/>
    <w:lvl w:ilvl="0" w:tplc="025E35E4">
      <w:start w:val="1"/>
      <w:numFmt w:val="taiwaneseCountingThousand"/>
      <w:lvlText w:val="%1、"/>
      <w:lvlJc w:val="left"/>
      <w:pPr>
        <w:ind w:left="1920" w:hanging="144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AA7272A"/>
    <w:multiLevelType w:val="hybridMultilevel"/>
    <w:tmpl w:val="C4BE63A0"/>
    <w:lvl w:ilvl="0" w:tplc="025E35E4">
      <w:start w:val="1"/>
      <w:numFmt w:val="taiwaneseCountingThousand"/>
      <w:lvlText w:val="%1、"/>
      <w:lvlJc w:val="left"/>
      <w:pPr>
        <w:ind w:left="1920" w:hanging="144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E600A6A"/>
    <w:multiLevelType w:val="hybridMultilevel"/>
    <w:tmpl w:val="10448240"/>
    <w:lvl w:ilvl="0" w:tplc="2BB2C826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F7A50FC"/>
    <w:multiLevelType w:val="hybridMultilevel"/>
    <w:tmpl w:val="531480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6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578"/>
    <w:rsid w:val="000106B1"/>
    <w:rsid w:val="00083FE1"/>
    <w:rsid w:val="0009713F"/>
    <w:rsid w:val="000B464C"/>
    <w:rsid w:val="000C03C1"/>
    <w:rsid w:val="000C3E1D"/>
    <w:rsid w:val="000D3341"/>
    <w:rsid w:val="000E69F2"/>
    <w:rsid w:val="000F28FF"/>
    <w:rsid w:val="00104914"/>
    <w:rsid w:val="00107439"/>
    <w:rsid w:val="00115C25"/>
    <w:rsid w:val="001266F5"/>
    <w:rsid w:val="00131049"/>
    <w:rsid w:val="001618D1"/>
    <w:rsid w:val="001A6579"/>
    <w:rsid w:val="001B22D4"/>
    <w:rsid w:val="001D5EBA"/>
    <w:rsid w:val="001F1A0E"/>
    <w:rsid w:val="00227410"/>
    <w:rsid w:val="00255BD1"/>
    <w:rsid w:val="00276B33"/>
    <w:rsid w:val="00282846"/>
    <w:rsid w:val="00284FEF"/>
    <w:rsid w:val="00286016"/>
    <w:rsid w:val="00297D9C"/>
    <w:rsid w:val="002C1EAE"/>
    <w:rsid w:val="00321631"/>
    <w:rsid w:val="00374345"/>
    <w:rsid w:val="00381B24"/>
    <w:rsid w:val="00390F65"/>
    <w:rsid w:val="003C3C63"/>
    <w:rsid w:val="003E0476"/>
    <w:rsid w:val="003F4A2D"/>
    <w:rsid w:val="003F6A53"/>
    <w:rsid w:val="00404EE1"/>
    <w:rsid w:val="00405518"/>
    <w:rsid w:val="004100DA"/>
    <w:rsid w:val="00412653"/>
    <w:rsid w:val="00465E26"/>
    <w:rsid w:val="00491550"/>
    <w:rsid w:val="00493085"/>
    <w:rsid w:val="00494071"/>
    <w:rsid w:val="004A0215"/>
    <w:rsid w:val="004C3F7C"/>
    <w:rsid w:val="004F486E"/>
    <w:rsid w:val="00515FD0"/>
    <w:rsid w:val="00522150"/>
    <w:rsid w:val="00526A62"/>
    <w:rsid w:val="00542204"/>
    <w:rsid w:val="00547185"/>
    <w:rsid w:val="00547DC4"/>
    <w:rsid w:val="00551B40"/>
    <w:rsid w:val="0056431F"/>
    <w:rsid w:val="00566C2A"/>
    <w:rsid w:val="005808A6"/>
    <w:rsid w:val="005847DD"/>
    <w:rsid w:val="005B0B9D"/>
    <w:rsid w:val="005B3457"/>
    <w:rsid w:val="005C399E"/>
    <w:rsid w:val="005D2A70"/>
    <w:rsid w:val="005D5AAB"/>
    <w:rsid w:val="005D7014"/>
    <w:rsid w:val="005F1357"/>
    <w:rsid w:val="005F295B"/>
    <w:rsid w:val="006406CB"/>
    <w:rsid w:val="00663DE6"/>
    <w:rsid w:val="00691608"/>
    <w:rsid w:val="006962AB"/>
    <w:rsid w:val="006B6FE9"/>
    <w:rsid w:val="006C34F7"/>
    <w:rsid w:val="006C65D4"/>
    <w:rsid w:val="006C7090"/>
    <w:rsid w:val="006D3F5D"/>
    <w:rsid w:val="00710886"/>
    <w:rsid w:val="00735AD7"/>
    <w:rsid w:val="00760583"/>
    <w:rsid w:val="00766A39"/>
    <w:rsid w:val="0078637B"/>
    <w:rsid w:val="00794979"/>
    <w:rsid w:val="007B17D7"/>
    <w:rsid w:val="007E428B"/>
    <w:rsid w:val="007F6833"/>
    <w:rsid w:val="00830D44"/>
    <w:rsid w:val="0086760B"/>
    <w:rsid w:val="00873C98"/>
    <w:rsid w:val="008948AC"/>
    <w:rsid w:val="008A1B75"/>
    <w:rsid w:val="008C1916"/>
    <w:rsid w:val="008D0861"/>
    <w:rsid w:val="008D4C5C"/>
    <w:rsid w:val="008F073F"/>
    <w:rsid w:val="0091524B"/>
    <w:rsid w:val="00940E4E"/>
    <w:rsid w:val="00943367"/>
    <w:rsid w:val="009807AB"/>
    <w:rsid w:val="009A25AF"/>
    <w:rsid w:val="009B45DE"/>
    <w:rsid w:val="009E5D7D"/>
    <w:rsid w:val="009F03DF"/>
    <w:rsid w:val="009F0832"/>
    <w:rsid w:val="00A14F4D"/>
    <w:rsid w:val="00AD72F3"/>
    <w:rsid w:val="00AE493F"/>
    <w:rsid w:val="00AF6818"/>
    <w:rsid w:val="00B05F36"/>
    <w:rsid w:val="00B15566"/>
    <w:rsid w:val="00B27AFB"/>
    <w:rsid w:val="00B3214A"/>
    <w:rsid w:val="00B37C0D"/>
    <w:rsid w:val="00B660EB"/>
    <w:rsid w:val="00B66B7D"/>
    <w:rsid w:val="00B66D0B"/>
    <w:rsid w:val="00B93251"/>
    <w:rsid w:val="00BE4006"/>
    <w:rsid w:val="00BF14FE"/>
    <w:rsid w:val="00BF27CB"/>
    <w:rsid w:val="00C04189"/>
    <w:rsid w:val="00C30E6F"/>
    <w:rsid w:val="00C327B5"/>
    <w:rsid w:val="00C629EF"/>
    <w:rsid w:val="00C914FC"/>
    <w:rsid w:val="00C95A47"/>
    <w:rsid w:val="00CA7507"/>
    <w:rsid w:val="00CB33AD"/>
    <w:rsid w:val="00CC08CD"/>
    <w:rsid w:val="00CC099E"/>
    <w:rsid w:val="00CF689E"/>
    <w:rsid w:val="00CF7754"/>
    <w:rsid w:val="00D175BE"/>
    <w:rsid w:val="00D45516"/>
    <w:rsid w:val="00D47925"/>
    <w:rsid w:val="00D709B2"/>
    <w:rsid w:val="00D8742A"/>
    <w:rsid w:val="00D94266"/>
    <w:rsid w:val="00DA39C5"/>
    <w:rsid w:val="00DB52BD"/>
    <w:rsid w:val="00DD28BA"/>
    <w:rsid w:val="00DD6F9B"/>
    <w:rsid w:val="00DF7578"/>
    <w:rsid w:val="00E24AC0"/>
    <w:rsid w:val="00E84294"/>
    <w:rsid w:val="00EC2E7D"/>
    <w:rsid w:val="00ED54DB"/>
    <w:rsid w:val="00F00A6E"/>
    <w:rsid w:val="00F0647F"/>
    <w:rsid w:val="00F143BF"/>
    <w:rsid w:val="00F40269"/>
    <w:rsid w:val="00F47C07"/>
    <w:rsid w:val="00F6789B"/>
    <w:rsid w:val="00F7675B"/>
    <w:rsid w:val="00F82810"/>
    <w:rsid w:val="00F911BE"/>
    <w:rsid w:val="00F91417"/>
    <w:rsid w:val="00F935D0"/>
    <w:rsid w:val="00FE496B"/>
    <w:rsid w:val="00FE74C6"/>
    <w:rsid w:val="00FF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0CC4179"/>
  <w15:docId w15:val="{057356E6-DDEE-4207-9652-CD1588B4E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paragraph" w:styleId="21">
    <w:name w:val="toc 2"/>
    <w:basedOn w:val="a"/>
    <w:next w:val="a"/>
    <w:autoRedefine/>
    <w:uiPriority w:val="39"/>
    <w:unhideWhenUsed/>
    <w:rsid w:val="002C1EAE"/>
    <w:pPr>
      <w:tabs>
        <w:tab w:val="right" w:leader="dot" w:pos="9737"/>
      </w:tabs>
      <w:spacing w:after="0"/>
      <w:ind w:left="220"/>
    </w:pPr>
    <w:rPr>
      <w:rFonts w:ascii="微軟正黑體" w:eastAsia="微軟正黑體" w:hAnsi="微軟正黑體" w:cstheme="minorHAnsi"/>
      <w:b/>
      <w:smallCaps/>
      <w:noProof/>
      <w:color w:val="6E6E4E" w:themeColor="background2" w:themeShade="80"/>
      <w:sz w:val="20"/>
      <w:szCs w:val="20"/>
      <w:shd w:val="pct15" w:color="auto" w:fill="FFFFFF"/>
      <w:lang w:eastAsia="zh-TW"/>
    </w:rPr>
  </w:style>
  <w:style w:type="paragraph" w:styleId="11">
    <w:name w:val="toc 1"/>
    <w:basedOn w:val="a"/>
    <w:next w:val="a"/>
    <w:autoRedefine/>
    <w:uiPriority w:val="39"/>
    <w:unhideWhenUsed/>
    <w:rsid w:val="00F0647F"/>
    <w:pPr>
      <w:tabs>
        <w:tab w:val="left" w:pos="660"/>
        <w:tab w:val="right" w:leader="dot" w:pos="9737"/>
      </w:tabs>
      <w:spacing w:before="120" w:after="120"/>
    </w:pPr>
    <w:rPr>
      <w:rFonts w:ascii="新細明體" w:eastAsia="新細明體" w:hAnsi="新細明體" w:cs="新細明體"/>
      <w:b/>
      <w:bCs/>
      <w:caps/>
      <w:noProof/>
      <w:color w:val="F1BCA7" w:themeColor="accent5" w:themeTint="66"/>
      <w:sz w:val="28"/>
      <w:szCs w:val="28"/>
      <w:lang w:eastAsia="zh-TW"/>
    </w:rPr>
  </w:style>
  <w:style w:type="paragraph" w:styleId="31">
    <w:name w:val="toc 3"/>
    <w:basedOn w:val="a"/>
    <w:next w:val="a"/>
    <w:autoRedefine/>
    <w:uiPriority w:val="39"/>
    <w:unhideWhenUsed/>
    <w:rsid w:val="00B660EB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afe">
    <w:name w:val="Hyperlink"/>
    <w:basedOn w:val="a0"/>
    <w:uiPriority w:val="99"/>
    <w:unhideWhenUsed/>
    <w:rsid w:val="00B660EB"/>
    <w:rPr>
      <w:color w:val="CC9900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A0215"/>
    <w:rPr>
      <w:color w:val="605E5C"/>
      <w:shd w:val="clear" w:color="auto" w:fill="E1DFDD"/>
    </w:rPr>
  </w:style>
  <w:style w:type="character" w:styleId="aff">
    <w:name w:val="FollowedHyperlink"/>
    <w:basedOn w:val="a0"/>
    <w:uiPriority w:val="99"/>
    <w:semiHidden/>
    <w:unhideWhenUsed/>
    <w:rsid w:val="009F0832"/>
    <w:rPr>
      <w:color w:val="969696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45516"/>
    <w:pPr>
      <w:spacing w:after="0"/>
      <w:ind w:left="66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D45516"/>
    <w:pPr>
      <w:spacing w:after="0"/>
      <w:ind w:left="88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D45516"/>
    <w:pPr>
      <w:spacing w:after="0"/>
      <w:ind w:left="11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D45516"/>
    <w:pPr>
      <w:spacing w:after="0"/>
      <w:ind w:left="132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D45516"/>
    <w:pPr>
      <w:spacing w:after="0"/>
      <w:ind w:left="154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D45516"/>
    <w:pPr>
      <w:spacing w:after="0"/>
      <w:ind w:left="1760"/>
    </w:pPr>
    <w:rPr>
      <w:rFonts w:cstheme="minorHAnsi"/>
      <w:sz w:val="18"/>
      <w:szCs w:val="18"/>
    </w:rPr>
  </w:style>
  <w:style w:type="paragraph" w:styleId="aff0">
    <w:name w:val="table of figures"/>
    <w:basedOn w:val="a"/>
    <w:next w:val="a"/>
    <w:uiPriority w:val="99"/>
    <w:unhideWhenUsed/>
    <w:rsid w:val="002C1EAE"/>
    <w:pPr>
      <w:spacing w:after="0"/>
      <w:ind w:left="440" w:hanging="440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5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gi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tm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gif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gi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drive.google.com/open?id=1hnCdnC3IYv13NrKflXa4TmTOA958GSkA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gi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6409001\AppData\Roaming\Microsoft\Templates\&#22577;&#21578;%20(&#22522;&#26412;&#35373;&#35336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9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76185C-D238-43C6-AD99-A9A35F305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550</TotalTime>
  <Pages>23</Pages>
  <Words>856</Words>
  <Characters>1140</Characters>
  <Application>Microsoft Office Word</Application>
  <DocSecurity>0</DocSecurity>
  <Lines>570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智慧型手機程式設計</dc:title>
  <dc:subject/>
  <dc:creator>first</dc:creator>
  <cp:keywords/>
  <cp:lastModifiedBy>E901</cp:lastModifiedBy>
  <cp:revision>136</cp:revision>
  <cp:lastPrinted>2018-10-30T14:25:00Z</cp:lastPrinted>
  <dcterms:created xsi:type="dcterms:W3CDTF">2018-10-29T03:57:00Z</dcterms:created>
  <dcterms:modified xsi:type="dcterms:W3CDTF">2019-05-05T11:47:00Z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
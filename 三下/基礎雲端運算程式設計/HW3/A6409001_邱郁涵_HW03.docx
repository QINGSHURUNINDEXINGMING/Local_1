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AECDB1" w14:textId="2BA14AB9" w:rsidR="00AC5E82" w:rsidRDefault="00AC5E82" w:rsidP="00F05754">
          <w:pPr>
            <w:pStyle w:val="ab"/>
            <w:spacing w:before="1540" w:after="240"/>
            <w:jc w:val="both"/>
            <w:rPr>
              <w:color w:val="37B6AE" w:themeColor="accent1"/>
            </w:rPr>
          </w:pPr>
          <w:r>
            <w:rPr>
              <w:rFonts w:eastAsia="STZhongsong" w:hint="eastAsia"/>
              <w:noProof/>
              <w:color w:val="37B6AE" w:themeColor="accent1"/>
              <w:lang w:eastAsia="zh-TW"/>
            </w:rPr>
            <w:drawing>
              <wp:inline distT="0" distB="0" distL="0" distR="0" wp14:anchorId="236B54DC" wp14:editId="4257D4CB">
                <wp:extent cx="6224083" cy="3381375"/>
                <wp:effectExtent l="0" t="0" r="5715" b="0"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封面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2"/>
                        <a:stretch/>
                      </pic:blipFill>
                      <pic:spPr bwMode="auto">
                        <a:xfrm>
                          <a:off x="0" y="0"/>
                          <a:ext cx="6238100" cy="3388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BC6A2E" w14:textId="77777777" w:rsidR="00AC5E82" w:rsidRPr="00AC5E82" w:rsidRDefault="00AC5E82" w:rsidP="00F05754">
          <w:pPr>
            <w:pStyle w:val="ab"/>
            <w:spacing w:before="1540" w:after="240"/>
            <w:jc w:val="both"/>
            <w:rPr>
              <w:rFonts w:eastAsia="STZhongsong"/>
              <w:color w:val="37B6AE" w:themeColor="accent1"/>
            </w:rPr>
          </w:pPr>
        </w:p>
        <w:bookmarkStart w:id="0" w:name="_Toc12249891" w:displacedByCustomXml="next"/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4EC96B38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bookmarkEnd w:id="0" w:displacedByCustomXml="prev"/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77777777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A6409001_3B_</w:t>
              </w: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2D93E288" w14:textId="4D2E9114" w:rsidR="009F2797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hyperlink w:anchor="_Toc12249891" w:history="1">
                <w:r w:rsidR="009F2797" w:rsidRPr="0083789C">
                  <w:rPr>
                    <w:rStyle w:val="afff9"/>
                    <w:rFonts w:hint="eastAsia"/>
                  </w:rPr>
                  <w:t>基礎雲端運算程式設計</w:t>
                </w:r>
                <w:r w:rsidR="009F2797">
                  <w:rPr>
                    <w:webHidden/>
                  </w:rPr>
                  <w:tab/>
                </w:r>
                <w:r w:rsidR="009F2797">
                  <w:rPr>
                    <w:webHidden/>
                  </w:rPr>
                  <w:fldChar w:fldCharType="begin"/>
                </w:r>
                <w:r w:rsidR="009F2797">
                  <w:rPr>
                    <w:webHidden/>
                  </w:rPr>
                  <w:instrText xml:space="preserve"> PAGEREF _Toc12249891 \h </w:instrText>
                </w:r>
                <w:r w:rsidR="009F2797">
                  <w:rPr>
                    <w:webHidden/>
                  </w:rPr>
                </w:r>
                <w:r w:rsidR="009F2797">
                  <w:rPr>
                    <w:webHidden/>
                  </w:rPr>
                  <w:fldChar w:fldCharType="separate"/>
                </w:r>
                <w:r w:rsidR="009F2797">
                  <w:rPr>
                    <w:webHidden/>
                  </w:rPr>
                  <w:t>0</w:t>
                </w:r>
                <w:r w:rsidR="009F2797">
                  <w:rPr>
                    <w:webHidden/>
                  </w:rPr>
                  <w:fldChar w:fldCharType="end"/>
                </w:r>
              </w:hyperlink>
            </w:p>
            <w:p w14:paraId="1D664177" w14:textId="78D7D8DF" w:rsidR="009F2797" w:rsidRDefault="009F279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2" w:history="1">
                <w:r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題目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_Toc12249892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EA45B3" w14:textId="23924F45" w:rsidR="009F2797" w:rsidRDefault="009F279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3" w:history="1">
                <w:r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實作結果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_Toc12249893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80CB35" w14:textId="468B7C4C" w:rsidR="009F2797" w:rsidRDefault="009F279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4" w:history="1">
                <w:r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程式碼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_Toc12249894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006860" w14:textId="490645D8" w:rsidR="009F2797" w:rsidRDefault="009F279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5" w:history="1">
                <w:r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學習心得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_Toc12249895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A649AE" w14:textId="09E83DB4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6CE896F2" w:rsidR="00C317A9" w:rsidRDefault="00441E5D" w:rsidP="00C317A9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rFonts w:asciiTheme="minorHAnsi" w:eastAsiaTheme="minorEastAsia" w:hAnsiTheme="minorHAnsi" w:cstheme="minorBidi"/>
                  <w:color w:val="37B6AE" w:themeColor="accent1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3279978D" w14:textId="7A95F8B3" w:rsidR="009F2797" w:rsidRPr="009F2797" w:rsidRDefault="00C317A9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begin"/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instrText xml:space="preserve"> 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TOC \h \z \c "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圖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"</w:instrText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instrText xml:space="preserve"> </w:instrText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separate"/>
              </w:r>
              <w:hyperlink w:anchor="_Toc12249909" w:history="1"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="009F2797"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1</w:t>
                </w:r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_Toc12249909 \h </w:instrTex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4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7DB7C6EC" w14:textId="70122AEA" w:rsidR="009F2797" w:rsidRPr="009F2797" w:rsidRDefault="009F279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0" w:history="1"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2</w:t>
                </w:r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_Toc12249910 \h </w:instrTex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4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0E574F9D" w14:textId="0A7C1841" w:rsidR="009F2797" w:rsidRPr="009F2797" w:rsidRDefault="009F279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1" w:history="1"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3</w:t>
                </w:r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 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_Toc12249911 \h </w:instrTex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5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4695E186" w14:textId="642B6905" w:rsidR="009F2797" w:rsidRPr="009F2797" w:rsidRDefault="009F279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2" w:history="1"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4</w:t>
                </w:r>
                <w:r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_Toc12249912 \h </w:instrTex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6</w:t>
                </w:r>
                <w:r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31F3A38C" w14:textId="4391265D" w:rsidR="00C317A9" w:rsidRPr="00C317A9" w:rsidRDefault="00C317A9" w:rsidP="00C317A9">
              <w:pPr>
                <w:rPr>
                  <w:lang w:eastAsia="zh-TW"/>
                </w:rPr>
              </w:pP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end"/>
              </w:r>
            </w:p>
            <w:p w14:paraId="67042B78" w14:textId="5AB81680" w:rsidR="000058B4" w:rsidRPr="000058B4" w:rsidRDefault="000058B4" w:rsidP="000058B4">
              <w:pPr>
                <w:rPr>
                  <w:lang w:eastAsia="zh-TW"/>
                </w:rPr>
              </w:pPr>
            </w:p>
            <w:p w14:paraId="10177E27" w14:textId="2F663C09" w:rsidR="00430857" w:rsidRPr="00C855D7" w:rsidRDefault="004E4883" w:rsidP="00AD7929">
              <w:pPr>
                <w:jc w:val="both"/>
                <w:rPr>
                  <w:lang w:eastAsia="zh-TW"/>
                </w:rPr>
              </w:pP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60C9CD" w14:textId="01DA1638" w:rsidR="004646B6" w:rsidRPr="00B23A10" w:rsidRDefault="00777375" w:rsidP="0077737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1" w:name="_Toc1224989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1"/>
                </w:p>
                <w:p w14:paraId="6013E015" w14:textId="2C2E2359" w:rsidR="00EB13CB" w:rsidRPr="00871701" w:rsidRDefault="00871701" w:rsidP="00871701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題目：綜合本學期所學習到MVC網頁技術、W</w:t>
                  </w:r>
                  <w:r w:rsidRPr="00871701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eb API</w:t>
                  </w:r>
                  <w:r w:rsidRPr="00871701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技術，建置2個W</w:t>
                  </w:r>
                  <w:r w:rsidRPr="00871701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eb API(</w:t>
                  </w:r>
                  <w:r w:rsidRPr="00871701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網路服務方法，可以不包含資料庫)，並為這兩2個W</w:t>
                  </w:r>
                  <w:r w:rsidRPr="00871701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 xml:space="preserve">eb </w:t>
                  </w:r>
                  <w:r w:rsidRPr="00871701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API建置操作網頁介面，使用ASP</w:t>
                  </w:r>
                  <w:r w:rsidRPr="00871701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.NET</w:t>
                  </w:r>
                  <w:r w:rsidRPr="00871701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 xml:space="preserve"> MVC網頁技術，要求如下：</w:t>
                  </w:r>
                </w:p>
                <w:p w14:paraId="0FC5369C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一個Web API採用GET呼叫，並回傳JSON格式字串或物件。</w:t>
                  </w:r>
                </w:p>
                <w:p w14:paraId="1BCCA82F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另外一個採用POST呼叫，並傳入一個JSON格式字串或物件。</w:t>
                  </w:r>
                </w:p>
                <w:p w14:paraId="155CDEAE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W</w:t>
                  </w:r>
                  <w:r w:rsidRPr="00871701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eb API</w:t>
                  </w: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及網頁都要部署到你的雲端空間，使它成為雲端服務及透過公開網址就可以使用之網頁操作介面。</w:t>
                  </w:r>
                </w:p>
                <w:p w14:paraId="26D77741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先利用PostMan測試你的服務的正確性。</w:t>
                  </w:r>
                </w:p>
                <w:p w14:paraId="3306BB60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MVC專案請部署在與服務不同的目錄中。</w:t>
                  </w:r>
                </w:p>
                <w:p w14:paraId="244F25A6" w14:textId="77777777" w:rsidR="00871701" w:rsidRPr="00871701" w:rsidRDefault="00871701" w:rsidP="00871701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本次作業3可以不含資料庫，評量要點為你是否能建立雲端服務(REST</w:t>
                  </w:r>
                  <w:r w:rsidRPr="00871701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ful Web API)</w:t>
                  </w:r>
                  <w:r w:rsidRPr="00871701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，以及為你建置的雲端服務設計網頁式操作介面(MVC)。</w:t>
                  </w:r>
                </w:p>
                <w:p w14:paraId="6F8B2609" w14:textId="7F9C95F9" w:rsidR="00623ACF" w:rsidRPr="00871701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5327ABA" w14:textId="5C12DF23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07169B" w14:textId="617E4470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457F3" w14:textId="201710D7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EDB9B6" w14:textId="2577F029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54523A6" w14:textId="18826224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BCA3B" w14:textId="05624CD3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729FB05" w14:textId="6E02FCEA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3AD9DBD" w14:textId="04D7917F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563AA" w14:textId="22C0E631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D4B98C0" w14:textId="77777777" w:rsidR="00623ACF" w:rsidRPr="00777375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34782C0D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2" w:name="_Toc12249893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lastRenderedPageBreak/>
                    <w:t>實作結果</w:t>
                  </w:r>
                  <w:bookmarkEnd w:id="2"/>
                </w:p>
                <w:p w14:paraId="5E791C02" w14:textId="24E904DF" w:rsidR="00CC0080" w:rsidRPr="00871701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600CA9FE" w14:textId="2625762F" w:rsidR="00C82645" w:rsidRDefault="00871701" w:rsidP="003A4D1D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首頁</w:t>
                  </w:r>
                </w:p>
                <w:p w14:paraId="17D8B144" w14:textId="77777777" w:rsidR="00B96CDF" w:rsidRDefault="00871701" w:rsidP="00B96CDF">
                  <w:pPr>
                    <w:keepNext/>
                    <w:widowControl w:val="0"/>
                    <w:spacing w:after="0" w:line="240" w:lineRule="auto"/>
                    <w:jc w:val="both"/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570F3F8B" wp14:editId="0DD6047A">
                        <wp:extent cx="5086350" cy="2712412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API+MVC1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8724" cy="2713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088511" w14:textId="7CF92B88" w:rsidR="000A6468" w:rsidRPr="00B96CDF" w:rsidRDefault="00B96CDF" w:rsidP="00B96CDF">
                  <w:pPr>
                    <w:pStyle w:val="afd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3" w:name="_Toc12249909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bookmarkEnd w:id="3"/>
                  <w:r>
                    <w:fldChar w:fldCharType="end"/>
                  </w:r>
                </w:p>
                <w:p w14:paraId="009B47FB" w14:textId="27A1DCE5" w:rsidR="005411A9" w:rsidRPr="00B96CDF" w:rsidRDefault="005411A9" w:rsidP="00B96CDF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POST呼叫</w:t>
                  </w:r>
                </w:p>
                <w:p w14:paraId="66B97DA9" w14:textId="77777777" w:rsidR="00B96CDF" w:rsidRDefault="005411A9" w:rsidP="00B96CDF">
                  <w:pPr>
                    <w:pStyle w:val="affff5"/>
                    <w:keepNext/>
                    <w:widowControl w:val="0"/>
                    <w:spacing w:after="0" w:line="240" w:lineRule="auto"/>
                    <w:ind w:leftChars="18" w:left="40"/>
                    <w:jc w:val="left"/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CE825C3" wp14:editId="0C3F5630">
                        <wp:extent cx="5029200" cy="2681936"/>
                        <wp:effectExtent l="0" t="0" r="0" b="4445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API+MVC2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32154" cy="2683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D47245" w14:textId="1C3B2B09" w:rsidR="000A6468" w:rsidRDefault="00B96CDF" w:rsidP="00B96CDF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12249910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bookmarkEnd w:id="4"/>
                  <w:r>
                    <w:fldChar w:fldCharType="end"/>
                  </w:r>
                </w:p>
                <w:p w14:paraId="526B9CE1" w14:textId="085EAAB3" w:rsidR="005411A9" w:rsidRDefault="005411A9" w:rsidP="005411A9">
                  <w:pPr>
                    <w:pStyle w:val="affff5"/>
                    <w:widowControl w:val="0"/>
                    <w:spacing w:after="0" w:line="240" w:lineRule="auto"/>
                    <w:ind w:leftChars="18" w:left="4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34595C2" w14:textId="145F1D15" w:rsidR="005411A9" w:rsidRDefault="005411A9" w:rsidP="005411A9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GET</w:t>
                  </w: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呼叫</w:t>
                  </w:r>
                </w:p>
                <w:p w14:paraId="32C74E5A" w14:textId="77777777" w:rsidR="005411A9" w:rsidRDefault="005411A9" w:rsidP="005411A9">
                  <w:pPr>
                    <w:pStyle w:val="affff5"/>
                    <w:widowControl w:val="0"/>
                    <w:spacing w:after="0" w:line="240" w:lineRule="auto"/>
                    <w:ind w:leftChars="18" w:left="40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007D56" w14:textId="77777777" w:rsidR="00B96CDF" w:rsidRDefault="005411A9" w:rsidP="00B96CDF">
                  <w:pPr>
                    <w:keepNext/>
                    <w:widowControl w:val="0"/>
                    <w:spacing w:after="0" w:line="240" w:lineRule="auto"/>
                    <w:jc w:val="left"/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10DB1448" wp14:editId="3FA5B99D">
                        <wp:extent cx="5601335" cy="2987040"/>
                        <wp:effectExtent l="0" t="0" r="0" b="381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API+MVC3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335" cy="2987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FD09E66" w14:textId="6B776BA4" w:rsidR="006C4262" w:rsidRDefault="00B96CDF" w:rsidP="00B96CDF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5" w:name="_Toc12249911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bookmarkEnd w:id="5"/>
                  <w:r>
                    <w:fldChar w:fldCharType="end"/>
                  </w:r>
                </w:p>
                <w:p w14:paraId="5598F309" w14:textId="77777777" w:rsidR="005411A9" w:rsidRDefault="005411A9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0B843B54" w14:textId="504080C5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662FC7B" w14:textId="2526AE33" w:rsidR="0035454F" w:rsidRPr="001A6014" w:rsidRDefault="006351C3" w:rsidP="001A6014">
                  <w:pPr>
                    <w:pStyle w:val="affff5"/>
                    <w:widowControl w:val="0"/>
                    <w:numPr>
                      <w:ilvl w:val="0"/>
                      <w:numId w:val="36"/>
                    </w:numPr>
                    <w:spacing w:after="0" w:line="240" w:lineRule="auto"/>
                    <w:jc w:val="left"/>
                    <w:rPr>
                      <w:rStyle w:val="afff9"/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u w:val="none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有聲音_手機錄影</w:t>
                  </w:r>
                </w:p>
                <w:p w14:paraId="2D6347C6" w14:textId="013B6BF2" w:rsidR="0029503E" w:rsidRPr="0029503E" w:rsidRDefault="001A6014" w:rsidP="0029503E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Style w:val="afff9"/>
                      <w:rFonts w:ascii="微軟正黑體" w:eastAsia="微軟正黑體" w:hAnsi="微軟正黑體" w:hint="eastAsia"/>
                      <w:sz w:val="24"/>
                      <w:szCs w:val="24"/>
                      <w:lang w:eastAsia="zh-TW"/>
                    </w:rPr>
                  </w:pPr>
                  <w:r w:rsidRPr="001A6014">
                    <w:rPr>
                      <w:rStyle w:val="afff9"/>
                      <w:rFonts w:ascii="微軟正黑體" w:eastAsia="微軟正黑體" w:hAnsi="微軟正黑體"/>
                      <w:sz w:val="24"/>
                      <w:szCs w:val="24"/>
                      <w:lang w:eastAsia="zh-TW"/>
                    </w:rPr>
                    <w:t>https://drive.google.com/file/d/1-6td-lUUSAW0H4pJSB7PK4P2WUwIeGQi/view?usp=sharing</w:t>
                  </w:r>
                  <w:bookmarkStart w:id="6" w:name="_GoBack"/>
                  <w:bookmarkEnd w:id="6"/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F8A27B1" w14:textId="3538DE5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B7BBD3" w14:textId="7F3AB9C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AF55791" w14:textId="6565BE0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E993E17" w14:textId="628FE2C8" w:rsidR="0035454F" w:rsidRPr="005411A9" w:rsidRDefault="0035454F" w:rsidP="005411A9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33A795D" w14:textId="0F2FADBA" w:rsidR="008E43C1" w:rsidRPr="000A2425" w:rsidRDefault="006351C3" w:rsidP="000A242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7" w:name="_Toc12249894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lastRenderedPageBreak/>
                    <w:t>程式碼</w:t>
                  </w:r>
                  <w:bookmarkEnd w:id="7"/>
                </w:p>
                <w:p w14:paraId="134A97BA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程式碼說明：</w:t>
                  </w:r>
                  <w:r w:rsidRPr="000A2425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 xml:space="preserve"> </w:t>
                  </w:r>
                </w:p>
                <w:p w14:paraId="2FAB82E1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老師期末有教用github放程式碼，所以我就把程式碼放在github了。</w:t>
                  </w:r>
                </w:p>
                <w:p w14:paraId="61C8B014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如下圖</w:t>
                  </w:r>
                </w:p>
                <w:p w14:paraId="4AC1CC17" w14:textId="77777777" w:rsidR="00AD323C" w:rsidRDefault="00AD323C" w:rsidP="001A6014">
                  <w:pPr>
                    <w:widowControl w:val="0"/>
                    <w:spacing w:after="0" w:line="240" w:lineRule="auto"/>
                    <w:jc w:val="left"/>
                    <w:rPr>
                      <w:noProof/>
                      <w:lang w:eastAsia="zh-TW"/>
                    </w:rPr>
                  </w:pPr>
                </w:p>
                <w:p w14:paraId="040A0E01" w14:textId="77777777" w:rsidR="00B96CDF" w:rsidRDefault="00AD323C" w:rsidP="00B96CDF">
                  <w:pPr>
                    <w:keepNext/>
                    <w:widowControl w:val="0"/>
                    <w:spacing w:after="0" w:line="240" w:lineRule="auto"/>
                    <w:jc w:val="left"/>
                  </w:pPr>
                  <w:r>
                    <w:rPr>
                      <w:noProof/>
                      <w:lang w:eastAsia="zh-TW"/>
                    </w:rPr>
                    <w:drawing>
                      <wp:inline distT="0" distB="0" distL="0" distR="0" wp14:anchorId="0F2185AF" wp14:editId="793309CE">
                        <wp:extent cx="5067300" cy="3155949"/>
                        <wp:effectExtent l="0" t="0" r="0" b="6985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/>
                                <a:srcRect l="20405" r="21438" b="388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073971" cy="31601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84F5DA" w14:textId="03B5C551" w:rsidR="006C4262" w:rsidRPr="009439D1" w:rsidRDefault="00B96CDF" w:rsidP="00B96CDF">
                  <w:pPr>
                    <w:pStyle w:val="afd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  <w:bookmarkStart w:id="8" w:name="_Toc12249912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bookmarkEnd w:id="8"/>
                  <w:r>
                    <w:fldChar w:fldCharType="end"/>
                  </w:r>
                </w:p>
              </w:tc>
            </w:tr>
            <w:tr w:rsidR="004F086B" w:rsidRPr="00893BE2" w14:paraId="44C2562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4963F53E" w14:textId="77777777" w:rsidR="00AD323C" w:rsidRPr="000274BB" w:rsidRDefault="00AD323C" w:rsidP="00AD323C">
                  <w:pPr>
                    <w:rPr>
                      <w:rFonts w:eastAsia="微軟正黑體"/>
                      <w:color w:val="E7E6E6" w:themeColor="background2"/>
                      <w:sz w:val="24"/>
                      <w:u w:val="single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4472C4" w:themeColor="accent5"/>
                      <w:sz w:val="24"/>
                      <w:szCs w:val="24"/>
                      <w:lang w:eastAsia="zh-TW"/>
                    </w:rPr>
                    <w:lastRenderedPageBreak/>
                    <w:t>程式碼網址</w:t>
                  </w:r>
                  <w:r w:rsidRPr="007F6833">
                    <w:rPr>
                      <w:rFonts w:ascii="微軟正黑體" w:eastAsia="微軟正黑體" w:hAnsi="微軟正黑體" w:hint="eastAsia"/>
                      <w:color w:val="4472C4" w:themeColor="accent5"/>
                      <w:sz w:val="24"/>
                      <w:szCs w:val="24"/>
                      <w:lang w:eastAsia="zh-TW"/>
                    </w:rPr>
                    <w:t xml:space="preserve">____: </w:t>
                  </w:r>
                  <w:r w:rsidRPr="003E0476">
                    <w:rPr>
                      <w:rFonts w:ascii="微軟正黑體" w:eastAsia="微軟正黑體" w:hAnsi="微軟正黑體" w:hint="eastAsia"/>
                      <w:color w:val="8EAADB" w:themeColor="accent5" w:themeTint="99"/>
                      <w:sz w:val="24"/>
                      <w:szCs w:val="24"/>
                      <w:lang w:eastAsia="zh-TW"/>
                    </w:rPr>
                    <w:t xml:space="preserve">  </w:t>
                  </w:r>
                </w:p>
                <w:p w14:paraId="67F3FEF5" w14:textId="494AEE98" w:rsidR="004F086B" w:rsidRDefault="00AD323C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5" w:history="1">
                    <w:r w:rsidRPr="00CB742B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https://github.com/QINGSHURUNINDEXINGMING/PccuHW/tree/master/%E4%B8%89%E4%B8%8B/%E5%9F%BA%E7%A4%8E%E9%9B%B2%E7%AB%AF%E9%81%8B%E7%AE%97%E7%A8%8B%E5%BC%8F%E8%A8%AD%E8%A8%88/HW3/code</w:t>
                    </w:r>
                  </w:hyperlink>
                </w:p>
                <w:p w14:paraId="159D0B2C" w14:textId="3DB51BB0" w:rsidR="00AD323C" w:rsidRPr="00AD323C" w:rsidRDefault="00AD323C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66EAEAC0" w:rsidR="006B1B6A" w:rsidRPr="00503E47" w:rsidRDefault="006B1B6A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9" w:name="_Toc12249895"/>
            <w:r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t>學習心得</w:t>
            </w:r>
            <w:bookmarkEnd w:id="9"/>
          </w:p>
          <w:p w14:paraId="41E8E2E0" w14:textId="2B496F31" w:rsidR="006B1B6A" w:rsidRDefault="00086F39" w:rsidP="00086F39">
            <w:pPr>
              <w:widowControl w:val="0"/>
              <w:spacing w:after="0" w:line="240" w:lineRule="auto"/>
              <w:ind w:leftChars="200" w:left="440" w:firstLineChars="200" w:firstLine="56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感謝老師上傳的錄影檔以及pdf教學文檔，讓不熟悉網站架設的我能一步步跟著操作，若沒有這些教學檔，自己很難獨力把網站架好。</w:t>
            </w:r>
          </w:p>
          <w:p w14:paraId="3B3B682B" w14:textId="3C084438" w:rsidR="00086F39" w:rsidRDefault="00086F39" w:rsidP="00086F39">
            <w:pPr>
              <w:widowControl w:val="0"/>
              <w:spacing w:after="0" w:line="240" w:lineRule="auto"/>
              <w:ind w:leftChars="200" w:left="440" w:firstLineChars="200" w:firstLine="56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也很感謝認識現在在職場工作的同學替我解答了這次作業的POST與GET呼叫API的</w:t>
            </w:r>
            <w:r w:rsidR="00D4033E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模擬圖</w:t>
            </w:r>
            <w:r w:rsidR="00D4033E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，讓我理解這次作業是如何運作的，</w:t>
            </w:r>
            <w:r w:rsidR="00BA4BD2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非常感謝</w:t>
            </w:r>
            <w:r w:rsidR="00BA4BD2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。</w:t>
            </w:r>
            <w:r w:rsidR="00D4033E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以下是他畫出的模擬圖</w:t>
            </w:r>
          </w:p>
          <w:p w14:paraId="4799664B" w14:textId="6D2B13BF" w:rsidR="002F0FFD" w:rsidRPr="006B1B6A" w:rsidRDefault="002F0FFD" w:rsidP="002F0FFD">
            <w:pPr>
              <w:widowControl w:val="0"/>
              <w:spacing w:after="0" w:line="240" w:lineRule="auto"/>
              <w:ind w:leftChars="200" w:left="440"/>
              <w:jc w:val="left"/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color w:val="5A6F8C"/>
                <w:sz w:val="28"/>
                <w:szCs w:val="28"/>
                <w:lang w:eastAsia="zh-TW"/>
              </w:rPr>
              <w:drawing>
                <wp:inline distT="0" distB="0" distL="0" distR="0" wp14:anchorId="28A18864" wp14:editId="37964255">
                  <wp:extent cx="5826703" cy="3590925"/>
                  <wp:effectExtent l="0" t="0" r="317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I服務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352" b="28426"/>
                          <a:stretch/>
                        </pic:blipFill>
                        <pic:spPr bwMode="auto">
                          <a:xfrm>
                            <a:off x="0" y="0"/>
                            <a:ext cx="5833666" cy="359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BD17CB" w14:textId="77777777" w:rsidR="006B1B6A" w:rsidRDefault="006B1B6A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</w:p>
          <w:p w14:paraId="2893167F" w14:textId="2CB79663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1A112C9C" w14:textId="7F4FC8B9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A09C43" w14:textId="77777777" w:rsidR="004E4883" w:rsidRDefault="004E4883" w:rsidP="003856C9">
      <w:pPr>
        <w:spacing w:after="0" w:line="240" w:lineRule="auto"/>
      </w:pPr>
      <w:r>
        <w:separator/>
      </w:r>
    </w:p>
  </w:endnote>
  <w:endnote w:type="continuationSeparator" w:id="0">
    <w:p w14:paraId="57F9E624" w14:textId="77777777" w:rsidR="004E4883" w:rsidRDefault="004E4883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65658" w14:textId="5AB44F45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29503E">
          <w:rPr>
            <w:rFonts w:asciiTheme="minorEastAsia" w:hAnsiTheme="minorEastAsia"/>
            <w:noProof/>
            <w:lang w:val="zh-TW" w:eastAsia="zh-TW" w:bidi="zh-TW"/>
          </w:rPr>
          <w:t>5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3969B9" w14:textId="77777777" w:rsidR="004E4883" w:rsidRDefault="004E4883" w:rsidP="003856C9">
      <w:pPr>
        <w:spacing w:after="0" w:line="240" w:lineRule="auto"/>
      </w:pPr>
      <w:r>
        <w:separator/>
      </w:r>
    </w:p>
  </w:footnote>
  <w:footnote w:type="continuationSeparator" w:id="0">
    <w:p w14:paraId="3A3FC3AF" w14:textId="77777777" w:rsidR="004E4883" w:rsidRDefault="004E4883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089B542F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7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AD71B5"/>
    <w:multiLevelType w:val="multilevel"/>
    <w:tmpl w:val="EC88BEA4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54B214B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8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BC85536"/>
    <w:multiLevelType w:val="hybridMultilevel"/>
    <w:tmpl w:val="2DDA8E36"/>
    <w:lvl w:ilvl="0" w:tplc="1518BB90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B1A136D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12"/>
  </w:num>
  <w:num w:numId="13">
    <w:abstractNumId w:val="35"/>
  </w:num>
  <w:num w:numId="14">
    <w:abstractNumId w:val="10"/>
  </w:num>
  <w:num w:numId="15">
    <w:abstractNumId w:val="33"/>
  </w:num>
  <w:num w:numId="16">
    <w:abstractNumId w:val="22"/>
  </w:num>
  <w:num w:numId="17">
    <w:abstractNumId w:val="36"/>
  </w:num>
  <w:num w:numId="18">
    <w:abstractNumId w:val="28"/>
  </w:num>
  <w:num w:numId="19">
    <w:abstractNumId w:val="30"/>
  </w:num>
  <w:num w:numId="20">
    <w:abstractNumId w:val="20"/>
  </w:num>
  <w:num w:numId="21">
    <w:abstractNumId w:val="15"/>
  </w:num>
  <w:num w:numId="22">
    <w:abstractNumId w:val="23"/>
  </w:num>
  <w:num w:numId="23">
    <w:abstractNumId w:val="14"/>
  </w:num>
  <w:num w:numId="24">
    <w:abstractNumId w:val="21"/>
  </w:num>
  <w:num w:numId="25">
    <w:abstractNumId w:val="17"/>
  </w:num>
  <w:num w:numId="26">
    <w:abstractNumId w:val="24"/>
  </w:num>
  <w:num w:numId="27">
    <w:abstractNumId w:val="27"/>
  </w:num>
  <w:num w:numId="28">
    <w:abstractNumId w:val="16"/>
  </w:num>
  <w:num w:numId="29">
    <w:abstractNumId w:val="26"/>
  </w:num>
  <w:num w:numId="30">
    <w:abstractNumId w:val="32"/>
  </w:num>
  <w:num w:numId="31">
    <w:abstractNumId w:val="11"/>
  </w:num>
  <w:num w:numId="32">
    <w:abstractNumId w:val="19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</w:num>
  <w:num w:numId="35">
    <w:abstractNumId w:val="25"/>
  </w:num>
  <w:num w:numId="36">
    <w:abstractNumId w:val="34"/>
  </w:num>
  <w:num w:numId="37">
    <w:abstractNumId w:val="13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106C"/>
    <w:rsid w:val="00072917"/>
    <w:rsid w:val="00072F6D"/>
    <w:rsid w:val="0007320C"/>
    <w:rsid w:val="0007412A"/>
    <w:rsid w:val="00075328"/>
    <w:rsid w:val="00082A19"/>
    <w:rsid w:val="000844E2"/>
    <w:rsid w:val="00086F39"/>
    <w:rsid w:val="000919B8"/>
    <w:rsid w:val="000939CE"/>
    <w:rsid w:val="00094C61"/>
    <w:rsid w:val="000A2425"/>
    <w:rsid w:val="000A6468"/>
    <w:rsid w:val="000B2FFB"/>
    <w:rsid w:val="000C3D61"/>
    <w:rsid w:val="000C4180"/>
    <w:rsid w:val="000C4D6B"/>
    <w:rsid w:val="000D0EBD"/>
    <w:rsid w:val="000D2C64"/>
    <w:rsid w:val="000E2567"/>
    <w:rsid w:val="000E795A"/>
    <w:rsid w:val="000F79EE"/>
    <w:rsid w:val="0010199E"/>
    <w:rsid w:val="0010257B"/>
    <w:rsid w:val="001127B7"/>
    <w:rsid w:val="00113EE5"/>
    <w:rsid w:val="001157E9"/>
    <w:rsid w:val="001166C2"/>
    <w:rsid w:val="001173B8"/>
    <w:rsid w:val="0012103D"/>
    <w:rsid w:val="001235DF"/>
    <w:rsid w:val="00127645"/>
    <w:rsid w:val="00127C07"/>
    <w:rsid w:val="00130CB6"/>
    <w:rsid w:val="00142B34"/>
    <w:rsid w:val="00143915"/>
    <w:rsid w:val="001503AC"/>
    <w:rsid w:val="00152520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A6014"/>
    <w:rsid w:val="001B0BFF"/>
    <w:rsid w:val="001B32D2"/>
    <w:rsid w:val="001B3DF3"/>
    <w:rsid w:val="001B4608"/>
    <w:rsid w:val="001D6B43"/>
    <w:rsid w:val="001D7D3B"/>
    <w:rsid w:val="001F398C"/>
    <w:rsid w:val="001F4706"/>
    <w:rsid w:val="001F7218"/>
    <w:rsid w:val="002063FB"/>
    <w:rsid w:val="00207A32"/>
    <w:rsid w:val="00213198"/>
    <w:rsid w:val="002205EA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503E"/>
    <w:rsid w:val="00296FBB"/>
    <w:rsid w:val="002A3621"/>
    <w:rsid w:val="002A4C3B"/>
    <w:rsid w:val="002A7C8C"/>
    <w:rsid w:val="002B3890"/>
    <w:rsid w:val="002B5356"/>
    <w:rsid w:val="002B7747"/>
    <w:rsid w:val="002C03AB"/>
    <w:rsid w:val="002C4506"/>
    <w:rsid w:val="002C77B9"/>
    <w:rsid w:val="002D0B63"/>
    <w:rsid w:val="002D4734"/>
    <w:rsid w:val="002D6883"/>
    <w:rsid w:val="002E0CEC"/>
    <w:rsid w:val="002E35DA"/>
    <w:rsid w:val="002F0FFD"/>
    <w:rsid w:val="002F45DF"/>
    <w:rsid w:val="002F485A"/>
    <w:rsid w:val="002F5D15"/>
    <w:rsid w:val="002F6AB6"/>
    <w:rsid w:val="003011E3"/>
    <w:rsid w:val="003053D9"/>
    <w:rsid w:val="00316902"/>
    <w:rsid w:val="00317E14"/>
    <w:rsid w:val="00320D04"/>
    <w:rsid w:val="0032425E"/>
    <w:rsid w:val="00326FC0"/>
    <w:rsid w:val="00327E03"/>
    <w:rsid w:val="00334018"/>
    <w:rsid w:val="0034107F"/>
    <w:rsid w:val="0034199E"/>
    <w:rsid w:val="0034346E"/>
    <w:rsid w:val="00343BDC"/>
    <w:rsid w:val="0035454F"/>
    <w:rsid w:val="00357F2E"/>
    <w:rsid w:val="00360BD0"/>
    <w:rsid w:val="00360C1C"/>
    <w:rsid w:val="00383CB3"/>
    <w:rsid w:val="003856C9"/>
    <w:rsid w:val="00385F64"/>
    <w:rsid w:val="003928C1"/>
    <w:rsid w:val="00395FB7"/>
    <w:rsid w:val="00396369"/>
    <w:rsid w:val="0039752D"/>
    <w:rsid w:val="003A4D1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A17BD"/>
    <w:rsid w:val="004A4456"/>
    <w:rsid w:val="004B30C5"/>
    <w:rsid w:val="004B3CE7"/>
    <w:rsid w:val="004B4853"/>
    <w:rsid w:val="004B4F65"/>
    <w:rsid w:val="004C509E"/>
    <w:rsid w:val="004D22BB"/>
    <w:rsid w:val="004E4883"/>
    <w:rsid w:val="004E7EE3"/>
    <w:rsid w:val="004F0133"/>
    <w:rsid w:val="004F086B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11A9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32D0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23ACF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0260"/>
    <w:rsid w:val="006B1B6A"/>
    <w:rsid w:val="006B6883"/>
    <w:rsid w:val="006C26C5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513BE"/>
    <w:rsid w:val="00763202"/>
    <w:rsid w:val="00764CA1"/>
    <w:rsid w:val="00766250"/>
    <w:rsid w:val="007707C6"/>
    <w:rsid w:val="007735BB"/>
    <w:rsid w:val="00775A4F"/>
    <w:rsid w:val="00777375"/>
    <w:rsid w:val="007803B7"/>
    <w:rsid w:val="007859E2"/>
    <w:rsid w:val="00786617"/>
    <w:rsid w:val="00786C53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45D2"/>
    <w:rsid w:val="007D72B4"/>
    <w:rsid w:val="007E6442"/>
    <w:rsid w:val="007E6CB5"/>
    <w:rsid w:val="007E7388"/>
    <w:rsid w:val="007F2FAF"/>
    <w:rsid w:val="007F3E24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701"/>
    <w:rsid w:val="00871E0E"/>
    <w:rsid w:val="00893BE2"/>
    <w:rsid w:val="0089520C"/>
    <w:rsid w:val="008A1285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39D1"/>
    <w:rsid w:val="009445D7"/>
    <w:rsid w:val="00957F26"/>
    <w:rsid w:val="00962471"/>
    <w:rsid w:val="009633FB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C051B"/>
    <w:rsid w:val="009C44D8"/>
    <w:rsid w:val="009D1627"/>
    <w:rsid w:val="009D2E8A"/>
    <w:rsid w:val="009D5A25"/>
    <w:rsid w:val="009E1BE7"/>
    <w:rsid w:val="009F279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323C"/>
    <w:rsid w:val="00AD7929"/>
    <w:rsid w:val="00AE7F55"/>
    <w:rsid w:val="00AF1258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3C6B"/>
    <w:rsid w:val="00B550FC"/>
    <w:rsid w:val="00B70686"/>
    <w:rsid w:val="00B83831"/>
    <w:rsid w:val="00B8511B"/>
    <w:rsid w:val="00B85871"/>
    <w:rsid w:val="00B92B2F"/>
    <w:rsid w:val="00B93310"/>
    <w:rsid w:val="00B96CDF"/>
    <w:rsid w:val="00B97AE1"/>
    <w:rsid w:val="00BA3762"/>
    <w:rsid w:val="00BA3C15"/>
    <w:rsid w:val="00BA4BD2"/>
    <w:rsid w:val="00BA690C"/>
    <w:rsid w:val="00BB3B21"/>
    <w:rsid w:val="00BB4C0D"/>
    <w:rsid w:val="00BC1F18"/>
    <w:rsid w:val="00BC20D2"/>
    <w:rsid w:val="00BD1A7B"/>
    <w:rsid w:val="00BD2E58"/>
    <w:rsid w:val="00BE6E84"/>
    <w:rsid w:val="00BF0258"/>
    <w:rsid w:val="00BF4335"/>
    <w:rsid w:val="00BF4435"/>
    <w:rsid w:val="00BF6BAB"/>
    <w:rsid w:val="00C007A5"/>
    <w:rsid w:val="00C012A1"/>
    <w:rsid w:val="00C05351"/>
    <w:rsid w:val="00C14C3E"/>
    <w:rsid w:val="00C30A88"/>
    <w:rsid w:val="00C317A9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7000F"/>
    <w:rsid w:val="00C728D0"/>
    <w:rsid w:val="00C76CE2"/>
    <w:rsid w:val="00C81CEA"/>
    <w:rsid w:val="00C82645"/>
    <w:rsid w:val="00C855D7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11C4D"/>
    <w:rsid w:val="00D11F8A"/>
    <w:rsid w:val="00D14A77"/>
    <w:rsid w:val="00D364EC"/>
    <w:rsid w:val="00D4033E"/>
    <w:rsid w:val="00D445F7"/>
    <w:rsid w:val="00D44CD6"/>
    <w:rsid w:val="00D5067A"/>
    <w:rsid w:val="00D66231"/>
    <w:rsid w:val="00D6723E"/>
    <w:rsid w:val="00D7094B"/>
    <w:rsid w:val="00D75A10"/>
    <w:rsid w:val="00D80C92"/>
    <w:rsid w:val="00D86A13"/>
    <w:rsid w:val="00D87A5D"/>
    <w:rsid w:val="00D95E77"/>
    <w:rsid w:val="00DA6DA0"/>
    <w:rsid w:val="00DA747E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838CC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20AE"/>
    <w:rsid w:val="00EF2D57"/>
    <w:rsid w:val="00EF45FC"/>
    <w:rsid w:val="00EF48A0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7EAC"/>
    <w:rsid w:val="00F84EC7"/>
    <w:rsid w:val="00F90144"/>
    <w:rsid w:val="00F91A9C"/>
    <w:rsid w:val="00F927F0"/>
    <w:rsid w:val="00F95E96"/>
    <w:rsid w:val="00FA07AA"/>
    <w:rsid w:val="00FA0EBF"/>
    <w:rsid w:val="00FA310B"/>
    <w:rsid w:val="00FA7098"/>
    <w:rsid w:val="00FB0134"/>
    <w:rsid w:val="00FB0A17"/>
    <w:rsid w:val="00FB22DF"/>
    <w:rsid w:val="00FB5F4A"/>
    <w:rsid w:val="00FB6A8F"/>
    <w:rsid w:val="00FC08A0"/>
    <w:rsid w:val="00FC3BAE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github.com/QINGSHURUNINDEXINGMING/PccuHW/tree/master/%E4%B8%89%E4%B8%8B/%E5%9F%BA%E7%A4%8E%E9%9B%B2%E7%AB%AF%E9%81%8B%E7%AE%97%E7%A8%8B%E5%BC%8F%E8%A8%AD%E8%A8%88/HW3/cod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BE"/>
    <w:rsid w:val="000128C8"/>
    <w:rsid w:val="00077CBA"/>
    <w:rsid w:val="001F0CB5"/>
    <w:rsid w:val="002605C2"/>
    <w:rsid w:val="00324078"/>
    <w:rsid w:val="003B229C"/>
    <w:rsid w:val="003C6E0E"/>
    <w:rsid w:val="003C6E8B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850315"/>
    <w:rsid w:val="00897482"/>
    <w:rsid w:val="009756FA"/>
    <w:rsid w:val="009864BE"/>
    <w:rsid w:val="009A4761"/>
    <w:rsid w:val="00A52593"/>
    <w:rsid w:val="00B532B8"/>
    <w:rsid w:val="00BB4E30"/>
    <w:rsid w:val="00CA7490"/>
    <w:rsid w:val="00D33CD0"/>
    <w:rsid w:val="00D45F5B"/>
    <w:rsid w:val="00D65733"/>
    <w:rsid w:val="00D81881"/>
    <w:rsid w:val="00E12DDB"/>
    <w:rsid w:val="00E16948"/>
    <w:rsid w:val="00E946EE"/>
    <w:rsid w:val="00FE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736F6C-1AF1-44A6-9AAC-48ACC7CBD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設計).dotx</Template>
  <TotalTime>2181</TotalTime>
  <Pages>8</Pages>
  <Words>690</Words>
  <Characters>1251</Characters>
  <Application>Microsoft Office Word</Application>
  <DocSecurity>0</DocSecurity>
  <Lines>250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A6409001_3B_邱郁涵</dc:subject>
  <dc:creator>user</dc:creator>
  <cp:keywords/>
  <dc:description/>
  <cp:lastModifiedBy>E901</cp:lastModifiedBy>
  <cp:revision>459</cp:revision>
  <cp:lastPrinted>2019-01-14T18:50:00Z</cp:lastPrinted>
  <dcterms:created xsi:type="dcterms:W3CDTF">2018-11-11T06:36:00Z</dcterms:created>
  <dcterms:modified xsi:type="dcterms:W3CDTF">2019-06-23T22:25:00Z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
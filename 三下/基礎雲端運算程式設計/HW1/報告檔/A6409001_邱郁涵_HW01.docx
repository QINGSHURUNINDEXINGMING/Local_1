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AECDB1" w14:textId="2BA14AB9" w:rsidR="00AC5E82" w:rsidRDefault="00AC5E82" w:rsidP="00F05754">
          <w:pPr>
            <w:pStyle w:val="ab"/>
            <w:spacing w:before="1540" w:after="240"/>
            <w:jc w:val="both"/>
            <w:rPr>
              <w:color w:val="37B6AE" w:themeColor="accent1"/>
            </w:rPr>
          </w:pPr>
          <w:r>
            <w:rPr>
              <w:rFonts w:eastAsia="STZhongsong" w:hint="eastAsia"/>
              <w:noProof/>
              <w:color w:val="37B6AE" w:themeColor="accent1"/>
              <w:lang w:eastAsia="zh-TW"/>
            </w:rPr>
            <w:drawing>
              <wp:inline distT="0" distB="0" distL="0" distR="0" wp14:anchorId="236B54DC" wp14:editId="4257D4CB">
                <wp:extent cx="6224083" cy="3381375"/>
                <wp:effectExtent l="0" t="0" r="5715" b="0"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封面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2"/>
                        <a:stretch/>
                      </pic:blipFill>
                      <pic:spPr bwMode="auto">
                        <a:xfrm>
                          <a:off x="0" y="0"/>
                          <a:ext cx="6238100" cy="3388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BC6A2E" w14:textId="77777777" w:rsidR="00AC5E82" w:rsidRPr="00AC5E82" w:rsidRDefault="00AC5E82" w:rsidP="00F05754">
          <w:pPr>
            <w:pStyle w:val="ab"/>
            <w:spacing w:before="1540" w:after="240"/>
            <w:jc w:val="both"/>
            <w:rPr>
              <w:rFonts w:eastAsia="STZhongsong"/>
              <w:color w:val="37B6AE" w:themeColor="accent1"/>
            </w:rPr>
          </w:pPr>
        </w:p>
        <w:bookmarkStart w:id="0" w:name="_Toc5809750" w:displacedByCustomXml="next"/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7F67D1AB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bookmarkEnd w:id="0" w:displacedByCustomXml="prev"/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77777777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A6409001_3B_</w:t>
              </w: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69AA5BFB" w14:textId="48310C31" w:rsidR="008C1A74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bookmarkStart w:id="1" w:name="_GoBack"/>
              <w:bookmarkEnd w:id="1"/>
              <w:r w:rsidR="008C1A74" w:rsidRPr="00434104">
                <w:rPr>
                  <w:rStyle w:val="afff9"/>
                </w:rPr>
                <w:fldChar w:fldCharType="begin"/>
              </w:r>
              <w:r w:rsidR="008C1A74" w:rsidRPr="00434104">
                <w:rPr>
                  <w:rStyle w:val="afff9"/>
                </w:rPr>
                <w:instrText xml:space="preserve"> </w:instrText>
              </w:r>
              <w:r w:rsidR="008C1A74">
                <w:instrText>HYPERLINK \l "_Toc5809750"</w:instrText>
              </w:r>
              <w:r w:rsidR="008C1A74" w:rsidRPr="00434104">
                <w:rPr>
                  <w:rStyle w:val="afff9"/>
                </w:rPr>
                <w:instrText xml:space="preserve"> </w:instrText>
              </w:r>
              <w:r w:rsidR="008C1A74" w:rsidRPr="00434104">
                <w:rPr>
                  <w:rStyle w:val="afff9"/>
                </w:rPr>
              </w:r>
              <w:r w:rsidR="008C1A74" w:rsidRPr="00434104">
                <w:rPr>
                  <w:rStyle w:val="afff9"/>
                </w:rPr>
                <w:fldChar w:fldCharType="separate"/>
              </w:r>
              <w:r w:rsidR="008C1A74" w:rsidRPr="00434104">
                <w:rPr>
                  <w:rStyle w:val="afff9"/>
                  <w:rFonts w:hint="eastAsia"/>
                </w:rPr>
                <w:t>基礎雲端運算程式設計</w:t>
              </w:r>
              <w:r w:rsidR="008C1A74">
                <w:rPr>
                  <w:webHidden/>
                </w:rPr>
                <w:tab/>
              </w:r>
              <w:r w:rsidR="008C1A74">
                <w:rPr>
                  <w:webHidden/>
                </w:rPr>
                <w:fldChar w:fldCharType="begin"/>
              </w:r>
              <w:r w:rsidR="008C1A74">
                <w:rPr>
                  <w:webHidden/>
                </w:rPr>
                <w:instrText xml:space="preserve"> PAGEREF _Toc5809750 \h </w:instrText>
              </w:r>
              <w:r w:rsidR="008C1A74">
                <w:rPr>
                  <w:webHidden/>
                </w:rPr>
              </w:r>
              <w:r w:rsidR="008C1A74">
                <w:rPr>
                  <w:webHidden/>
                </w:rPr>
                <w:fldChar w:fldCharType="separate"/>
              </w:r>
              <w:r w:rsidR="008C1A74">
                <w:rPr>
                  <w:webHidden/>
                </w:rPr>
                <w:t>0</w:t>
              </w:r>
              <w:r w:rsidR="008C1A74">
                <w:rPr>
                  <w:webHidden/>
                </w:rPr>
                <w:fldChar w:fldCharType="end"/>
              </w:r>
              <w:r w:rsidR="008C1A74" w:rsidRPr="00434104">
                <w:rPr>
                  <w:rStyle w:val="afff9"/>
                </w:rPr>
                <w:fldChar w:fldCharType="end"/>
              </w:r>
            </w:p>
            <w:p w14:paraId="4797A066" w14:textId="1AACDD77" w:rsidR="008C1A74" w:rsidRDefault="008C1A74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1" w:history="1">
                <w:r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題目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_Toc5809751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F13855" w14:textId="18DACC9B" w:rsidR="008C1A74" w:rsidRDefault="008C1A74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2" w:history="1">
                <w:r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實作結果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_Toc5809752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0ACF1A" w14:textId="264853AD" w:rsidR="008C1A74" w:rsidRDefault="008C1A74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3" w:history="1">
                <w:r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程式碼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_Toc5809753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B7D117" w14:textId="4A79D0AA" w:rsidR="008C1A74" w:rsidRDefault="008C1A74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4" w:history="1">
                <w:r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學習心得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_Toc5809754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A649AE" w14:textId="73178DDD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261828BB" w:rsidR="000058B4" w:rsidRDefault="00441E5D" w:rsidP="00441E5D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color w:val="F7CAAC" w:themeColor="accent2" w:themeTint="66"/>
                  <w:sz w:val="96"/>
                  <w:szCs w:val="96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49F2F3EE" w14:textId="0BF6674D" w:rsidR="000058B4" w:rsidRPr="00441E5D" w:rsidRDefault="000058B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begin"/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TOC \h \z \c "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圖表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"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separate"/>
              </w:r>
              <w:hyperlink w:anchor="_Toc5809554" w:history="1">
                <w:r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_Toc5809554 \h </w:instrTex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3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884C802" w14:textId="5E9EED49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8F9A055" w14:textId="7F206B31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6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_Toc5809556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4B88D224" w14:textId="29263604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7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_Toc5809557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5AF2932E" w14:textId="45DE2746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8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5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_Toc5809558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7053F54" w14:textId="437ECDB2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9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_Toc5809559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F5B3769" w14:textId="3D0E074C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0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_Toc5809560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39696BF8" w14:textId="4EB78221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1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_Toc5809561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1C5FE51C" w14:textId="37AA4818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2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_Toc5809562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5E518BF" w14:textId="4106BB6C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3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_Toc5809563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0F32C5B" w14:textId="19F50BAB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4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_Toc5809564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BF97825" w14:textId="43D04C9C" w:rsidR="000058B4" w:rsidRPr="00441E5D" w:rsidRDefault="008C1A7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32"/>
                  <w:szCs w:val="32"/>
                  <w:lang w:eastAsia="zh-TW"/>
                </w:rPr>
              </w:pPr>
              <w:hyperlink w:anchor="_Toc580956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7042B78" w14:textId="5B816E1C" w:rsidR="000058B4" w:rsidRPr="000058B4" w:rsidRDefault="000058B4" w:rsidP="000058B4">
              <w:pPr>
                <w:rPr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end"/>
              </w:r>
            </w:p>
            <w:p w14:paraId="10177E27" w14:textId="2F663C09" w:rsidR="00430857" w:rsidRPr="00C855D7" w:rsidRDefault="008C1A74" w:rsidP="00AD7929">
              <w:pPr>
                <w:jc w:val="both"/>
                <w:rPr>
                  <w:lang w:eastAsia="zh-TW"/>
                </w:rPr>
              </w:pP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60C9CD" w14:textId="6FB56F33" w:rsidR="004646B6" w:rsidRPr="00B23A10" w:rsidRDefault="00777375" w:rsidP="0077737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2" w:name="_Toc5809751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2"/>
                </w:p>
                <w:p w14:paraId="5E69F5FD" w14:textId="3AF66D64" w:rsidR="00777375" w:rsidRPr="00777375" w:rsidRDefault="00777375" w:rsidP="00777375">
                  <w:pPr>
                    <w:pStyle w:val="affff5"/>
                    <w:widowControl w:val="0"/>
                    <w:numPr>
                      <w:ilvl w:val="0"/>
                      <w:numId w:val="30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4"/>
                      <w:szCs w:val="24"/>
                      <w:lang w:eastAsia="zh-TW"/>
                    </w:rPr>
                  </w:pPr>
                  <w:r w:rsidRPr="00777375">
                    <w:rPr>
                      <w:rFonts w:ascii="微軟正黑體" w:eastAsia="微軟正黑體" w:hAnsi="微軟正黑體" w:hint="eastAsia"/>
                      <w:b/>
                      <w:color w:val="5A6F8C"/>
                      <w:sz w:val="24"/>
                      <w:szCs w:val="24"/>
                      <w:lang w:eastAsia="zh-TW"/>
                    </w:rPr>
                    <w:t>題目：請參考課本的觀念及老師給MVC簡易入口網站範例【</w:t>
                  </w:r>
                  <w:r w:rsidRPr="00777375">
                    <w:rPr>
                      <w:rFonts w:ascii="微軟正黑體" w:eastAsia="微軟正黑體" w:hAnsi="微軟正黑體"/>
                      <w:b/>
                      <w:color w:val="5A6F8C"/>
                      <w:sz w:val="24"/>
                      <w:szCs w:val="24"/>
                      <w:lang w:eastAsia="zh-TW"/>
                    </w:rPr>
                    <w:t>MVC_BasePortal(MathLottery)_20180322</w:t>
                  </w:r>
                  <w:r w:rsidRPr="00777375">
                    <w:rPr>
                      <w:rFonts w:ascii="微軟正黑體" w:eastAsia="微軟正黑體" w:hAnsi="微軟正黑體" w:hint="eastAsia"/>
                      <w:b/>
                      <w:color w:val="5A6F8C"/>
                      <w:sz w:val="24"/>
                      <w:szCs w:val="24"/>
                      <w:lang w:eastAsia="zh-TW"/>
                    </w:rPr>
                    <w:t>】的之程式碼，建置一個你自己的入口網站，功能不能和老師給的範例一樣。</w:t>
                  </w:r>
                </w:p>
                <w:p w14:paraId="1ACF722B" w14:textId="77777777" w:rsidR="00777375" w:rsidRPr="00777375" w:rsidRDefault="00777375" w:rsidP="00777375">
                  <w:pPr>
                    <w:pStyle w:val="affff5"/>
                    <w:widowControl w:val="0"/>
                    <w:spacing w:after="0" w:line="240" w:lineRule="auto"/>
                    <w:ind w:left="401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0DF3189" w14:textId="1EAA8077" w:rsidR="00F14FC9" w:rsidRPr="00EB13CB" w:rsidRDefault="00777375" w:rsidP="00EB13CB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777375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利用ASP</w:t>
                  </w:r>
                  <w:r w:rsidRPr="00777375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.NET MVC</w:t>
                  </w:r>
                  <w:r w:rsidRPr="00777375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建立網頁，入口網站除了首頁之外</w:t>
                  </w: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，</w:t>
                  </w:r>
                  <w:r w:rsidRPr="00777375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還要有2個功能頁面(總共有3個操作介面)</w:t>
                  </w: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。</w:t>
                  </w:r>
                  <w:r w:rsidRPr="00777375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都必須列在導覽列，以方便使用者操作。</w:t>
                  </w:r>
                </w:p>
                <w:p w14:paraId="2983104F" w14:textId="475341E6" w:rsidR="00664430" w:rsidRDefault="00777375" w:rsidP="00777375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777375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必須利用ViewModel宣告的方式進行輸入欄位的驗證。注意GUI的美觀(字型、顏色、對齊方式、各元件之擺置位置等)。</w:t>
                  </w:r>
                </w:p>
                <w:p w14:paraId="6013E015" w14:textId="77777777" w:rsidR="00EB13CB" w:rsidRPr="00777375" w:rsidRDefault="00EB13CB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05225629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3" w:name="_Toc580975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實作結果</w:t>
                  </w:r>
                  <w:bookmarkEnd w:id="3"/>
                </w:p>
                <w:p w14:paraId="72B0E8DB" w14:textId="5DBA9E69" w:rsidR="008E43C1" w:rsidRPr="007735BB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5E791C02" w14:textId="77777777" w:rsidR="00CC0080" w:rsidRPr="00664430" w:rsidRDefault="00CC0080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0CA9FE" w14:textId="05ED622E" w:rsidR="00C82645" w:rsidRDefault="00903286" w:rsidP="00C82645">
                  <w:pPr>
                    <w:pStyle w:val="affff5"/>
                    <w:widowControl w:val="0"/>
                    <w:numPr>
                      <w:ilvl w:val="0"/>
                      <w:numId w:val="2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7EDC32C8" w14:textId="77777777" w:rsidR="008F74F3" w:rsidRPr="00C82645" w:rsidRDefault="008F74F3" w:rsidP="008F74F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033621" w14:textId="77777777" w:rsidR="006C4262" w:rsidRDefault="00C82645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B9267CE" wp14:editId="08E57905">
                        <wp:extent cx="5162550" cy="1969389"/>
                        <wp:effectExtent l="0" t="0" r="0" b="0"/>
                        <wp:docPr id="49" name="圖片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Home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5743" cy="19744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4FBF1A" w14:textId="19DAF343" w:rsidR="00C82645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580955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1</w:t>
                  </w:r>
                  <w:bookmarkEnd w:id="4"/>
                  <w:r>
                    <w:fldChar w:fldCharType="end"/>
                  </w:r>
                </w:p>
                <w:p w14:paraId="190F4096" w14:textId="2E74C357" w:rsidR="000A6468" w:rsidRPr="006C4262" w:rsidRDefault="000A6468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2B8523E" w14:textId="77777777" w:rsidR="000A6468" w:rsidRDefault="000A6468" w:rsidP="00C82645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2ADD647" w14:textId="354969C1" w:rsidR="00C82645" w:rsidRDefault="00C82645" w:rsidP="004A4456">
                  <w:pPr>
                    <w:pStyle w:val="affff5"/>
                    <w:widowControl w:val="0"/>
                    <w:numPr>
                      <w:ilvl w:val="0"/>
                      <w:numId w:val="2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5C6AE3C2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8F63B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0F8F5C2" wp14:editId="7219C095">
                        <wp:extent cx="5172075" cy="1973023"/>
                        <wp:effectExtent l="0" t="0" r="0" b="8255"/>
                        <wp:docPr id="79" name="圖片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BMI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8023" cy="19752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D7F468" w14:textId="7BEE53DD" w:rsidR="000A6468" w:rsidRPr="006C4262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5" w:name="_Toc5809555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2</w:t>
                  </w:r>
                  <w:bookmarkEnd w:id="5"/>
                  <w:r>
                    <w:fldChar w:fldCharType="end"/>
                  </w:r>
                </w:p>
                <w:p w14:paraId="4D125CDD" w14:textId="36117108" w:rsidR="00C82645" w:rsidRDefault="00C82645" w:rsidP="004A4456">
                  <w:pPr>
                    <w:pStyle w:val="affff5"/>
                    <w:widowControl w:val="0"/>
                    <w:numPr>
                      <w:ilvl w:val="0"/>
                      <w:numId w:val="2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5629FE05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FBEF7A5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4D664A15" wp14:editId="1226A0FB">
                        <wp:extent cx="5143500" cy="1962122"/>
                        <wp:effectExtent l="0" t="0" r="0" b="635"/>
                        <wp:docPr id="80" name="圖片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Carry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0715" cy="196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3B3D84" w14:textId="2FCB7BB2" w:rsidR="000A6468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6" w:name="_Toc5809556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3</w:t>
                  </w:r>
                  <w:bookmarkEnd w:id="6"/>
                  <w:r>
                    <w:fldChar w:fldCharType="end"/>
                  </w:r>
                </w:p>
                <w:p w14:paraId="5DE218C4" w14:textId="3D651365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A5DE95" w14:textId="0AE05542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3382F1" w14:textId="4B5957E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D8EEADA" w14:textId="2A1908D1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D740588" w14:textId="4280B0B9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E088511" w14:textId="4620FE9C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D47245" w14:textId="5FD7695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09E66" w14:textId="77777777" w:rsidR="006C4262" w:rsidRDefault="006C4262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843B54" w14:textId="2042DACD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35A73F" w14:textId="1D24E5BF" w:rsidR="006351C3" w:rsidRDefault="006351C3" w:rsidP="006351C3">
                  <w:pPr>
                    <w:pStyle w:val="affff5"/>
                    <w:widowControl w:val="0"/>
                    <w:numPr>
                      <w:ilvl w:val="0"/>
                      <w:numId w:val="2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有聲音_手機錄影</w:t>
                  </w:r>
                </w:p>
                <w:p w14:paraId="44DA9618" w14:textId="77777777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B8E94CC" w14:textId="6A3D1850" w:rsidR="006351C3" w:rsidRDefault="008C1A74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4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https://drive.google.com/open?id=1QpFHzphISLpjzT-4I-Vv2Lkulz_wl3RF</w:t>
                    </w:r>
                  </w:hyperlink>
                </w:p>
                <w:p w14:paraId="1B8FB9C4" w14:textId="1D068D06" w:rsidR="006351C3" w:rsidRPr="006351C3" w:rsidRDefault="006351C3" w:rsidP="006351C3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044C2C9" w14:textId="6ED9DFC2" w:rsidR="006351C3" w:rsidRDefault="006351C3" w:rsidP="006351C3">
                  <w:pPr>
                    <w:pStyle w:val="affff5"/>
                    <w:widowControl w:val="0"/>
                    <w:numPr>
                      <w:ilvl w:val="0"/>
                      <w:numId w:val="2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無聲音_電腦錄影</w:t>
                  </w:r>
                </w:p>
                <w:p w14:paraId="376A0EF0" w14:textId="3AB74504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3DF7B87" w14:textId="52491049" w:rsidR="006351C3" w:rsidRDefault="008C1A74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5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https://drive.google.com/open?id=1rP9gGT87cdyaSoBjp31C-4t-BakftLY0</w:t>
                    </w:r>
                  </w:hyperlink>
                </w:p>
                <w:p w14:paraId="1E52CE5A" w14:textId="2056FB23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3ED3B31" w14:textId="3E538D5D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662FC7B" w14:textId="5E7DCFD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9C9274" w14:textId="1FD1A98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F8A27B1" w14:textId="3538DE5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B7BBD3" w14:textId="7F3AB9C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AF55791" w14:textId="6565BE0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36E47D" w14:textId="3472A3EB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072EA9" w14:textId="1FFDCEC1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6F17B6E" w14:textId="56746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A8CA21" w14:textId="60AECDF8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207DAF" w14:textId="1A100D6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4DFA4ED" w14:textId="4FBB640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2F8ACB1" w14:textId="24796EE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A18563" w14:textId="131097B9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E993E17" w14:textId="0B4BDD6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F058EB" w14:textId="56D925B5" w:rsidR="00817706" w:rsidRPr="00B23A10" w:rsidRDefault="006351C3" w:rsidP="00817706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7" w:name="_Toc5809753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lastRenderedPageBreak/>
                    <w:t>程式碼</w:t>
                  </w:r>
                  <w:bookmarkEnd w:id="7"/>
                </w:p>
                <w:p w14:paraId="07E3DC30" w14:textId="48496160" w:rsidR="009445D7" w:rsidRDefault="006351C3" w:rsidP="009445D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6351C3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Controllers</w:t>
                  </w:r>
                </w:p>
                <w:p w14:paraId="633A795D" w14:textId="624EB93F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125887F" w14:textId="74779EE5" w:rsidR="002A7C8C" w:rsidRPr="006351C3" w:rsidRDefault="006351C3" w:rsidP="002A7C8C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2C17BB12" w14:textId="49314FC2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68A341" w14:textId="77777777" w:rsidR="00815BE2" w:rsidRDefault="006351C3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7BCCF868" wp14:editId="0ED33B0C">
                        <wp:extent cx="5247687" cy="4381500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HomeController.cs.pn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0025" cy="4383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CDB1AD" w14:textId="6F0ECFE4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8" w:name="_Toc5809557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bookmarkEnd w:id="8"/>
                  <w:r>
                    <w:fldChar w:fldCharType="end"/>
                  </w:r>
                </w:p>
                <w:p w14:paraId="23110074" w14:textId="216D5B9D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B60696D" w14:textId="24EE5BCA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7440978" w14:textId="1F7DE287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6807FC" w14:textId="7553F73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3ED749" w14:textId="3D633AC5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452B7C" w14:textId="3725CF18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9918A3" w14:textId="348CA02A" w:rsidR="006351C3" w:rsidRPr="00815BE2" w:rsidRDefault="006351C3" w:rsidP="00815BE2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11E94972" w14:textId="77777777" w:rsidR="00815BE2" w:rsidRPr="00815BE2" w:rsidRDefault="00815BE2" w:rsidP="00815BE2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3B76F77" w14:textId="77777777" w:rsidR="00815BE2" w:rsidRDefault="0035454F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59E80BBD" wp14:editId="74E62BB1">
                        <wp:extent cx="4341348" cy="6791325"/>
                        <wp:effectExtent l="0" t="0" r="2540" b="0"/>
                        <wp:docPr id="77" name="圖片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BMIController.cs.png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49137" cy="6803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43F2F4" w14:textId="78C8C3B8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9" w:name="_Toc5809558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bookmarkEnd w:id="9"/>
                  <w:r>
                    <w:fldChar w:fldCharType="end"/>
                  </w:r>
                </w:p>
                <w:p w14:paraId="6CD351ED" w14:textId="16DC6E9D" w:rsidR="006351C3" w:rsidRPr="006351C3" w:rsidRDefault="0035454F" w:rsidP="0035454F">
                  <w:pPr>
                    <w:pStyle w:val="affff5"/>
                    <w:widowControl w:val="0"/>
                    <w:tabs>
                      <w:tab w:val="left" w:pos="2325"/>
                    </w:tabs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tab/>
                  </w:r>
                </w:p>
                <w:p w14:paraId="5B9FE941" w14:textId="00BA3E1E" w:rsidR="006351C3" w:rsidRPr="006351C3" w:rsidRDefault="006351C3" w:rsidP="002A7C8C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03EDBC0D" w14:textId="4428D486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EBCF89" w14:textId="77777777" w:rsidR="00815BE2" w:rsidRDefault="005C7D7D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7EE2B6B1" wp14:editId="0DDDA571">
                        <wp:extent cx="5048250" cy="4142300"/>
                        <wp:effectExtent l="0" t="0" r="0" b="0"/>
                        <wp:docPr id="78" name="圖片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CarryController.cs.pn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1845" cy="414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6DE6FA" w14:textId="7B763B12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0" w:name="_Toc5809559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bookmarkEnd w:id="10"/>
                  <w:r>
                    <w:fldChar w:fldCharType="end"/>
                  </w:r>
                </w:p>
                <w:p w14:paraId="16027240" w14:textId="64F4BAC4" w:rsidR="006351C3" w:rsidRDefault="006351C3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DD323" w14:textId="61C7308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9E5017" w14:textId="5B64609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DB25AD" w14:textId="77A42440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0F95B8" w14:textId="1C3E039A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21CED1C" w14:textId="394C0133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3D6C603" w14:textId="0A33A57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603686" w14:textId="435BAFC8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736DF7" w14:textId="2E45FBFD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F391E4C" w14:textId="71610F22" w:rsidR="00B30BAC" w:rsidRPr="00B30BAC" w:rsidRDefault="00B30BAC" w:rsidP="00815BE2">
                  <w:pPr>
                    <w:widowControl w:val="0"/>
                    <w:tabs>
                      <w:tab w:val="left" w:pos="175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9F8341E" w14:textId="1568719D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4D40D" w14:textId="376DAAB8" w:rsidR="000E2567" w:rsidRDefault="00C63A2E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ViewModels</w:t>
                  </w:r>
                  <w:r w:rsidR="00B30BAC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ab/>
                  </w:r>
                </w:p>
                <w:p w14:paraId="053B2F96" w14:textId="77777777" w:rsidR="00B30BAC" w:rsidRDefault="00B30BAC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1BE85CC2" w14:textId="45F83AD5" w:rsidR="00FD0D70" w:rsidRDefault="00FD0D70" w:rsidP="00FD0D70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BMIViewModel.cs</w:t>
                  </w:r>
                </w:p>
                <w:p w14:paraId="5EF5CE13" w14:textId="43E60170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05A3C7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80E0471" wp14:editId="0631B3F7">
                        <wp:extent cx="5286375" cy="5225247"/>
                        <wp:effectExtent l="0" t="0" r="0" b="0"/>
                        <wp:docPr id="82" name="圖片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BMIViewModel.cs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89306" cy="5228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D20EE2" w14:textId="48207776" w:rsidR="00B30BAC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1" w:name="_Toc5809560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bookmarkEnd w:id="11"/>
                  <w:r>
                    <w:fldChar w:fldCharType="end"/>
                  </w:r>
                </w:p>
                <w:p w14:paraId="18FDD689" w14:textId="1F8B0D45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88D347" w14:textId="7777777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48FB3B1" w14:textId="03B34D1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05068D9" w14:textId="2DB1C796" w:rsidR="00B30BAC" w:rsidRPr="00815BE2" w:rsidRDefault="00B30BAC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51BCC0D" w14:textId="0FFEEEDB" w:rsidR="00C63A2E" w:rsidRDefault="00FD0D70" w:rsidP="00FD0D70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CarryViewModel.cs</w:t>
                  </w:r>
                </w:p>
                <w:p w14:paraId="421DEFA5" w14:textId="0FD70BE1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EBCB019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7FC7DBC" wp14:editId="0849B3DB">
                        <wp:extent cx="5250092" cy="5391150"/>
                        <wp:effectExtent l="0" t="0" r="8255" b="0"/>
                        <wp:docPr id="83" name="圖片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CarryViewModel.cs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1953" cy="5393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75AAE8" w14:textId="61856867" w:rsidR="00FD0D70" w:rsidRPr="00815BE2" w:rsidRDefault="00815BE2" w:rsidP="00815BE2">
                  <w:pPr>
                    <w:pStyle w:val="afd"/>
                  </w:pPr>
                  <w:bookmarkStart w:id="12" w:name="_Toc5809561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bookmarkEnd w:id="12"/>
                  <w:r>
                    <w:fldChar w:fldCharType="end"/>
                  </w:r>
                </w:p>
                <w:p w14:paraId="472F9F0C" w14:textId="4252C9CE" w:rsidR="009A451B" w:rsidRDefault="009A451B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D14BDE5" w14:textId="13BA8D27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6C5C158" w14:textId="16CCA7B8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4AF1B2" w14:textId="0DAE2A74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D9F6EEB" w14:textId="5E09B1E3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317FB50" w14:textId="5294AB59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CF21829" w14:textId="66C3ECF3" w:rsidR="00316902" w:rsidRDefault="00C63A2E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Views</w:t>
                  </w:r>
                </w:p>
                <w:p w14:paraId="06A1EB24" w14:textId="77777777" w:rsidR="00316902" w:rsidRPr="00316902" w:rsidRDefault="0031690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16"/>
                      <w:szCs w:val="16"/>
                      <w:shd w:val="pct15" w:color="auto" w:fill="FFFFFF"/>
                      <w:lang w:eastAsia="zh-TW"/>
                    </w:rPr>
                  </w:pPr>
                </w:p>
                <w:p w14:paraId="45C67A2D" w14:textId="2AC477FA" w:rsidR="00C63A2E" w:rsidRDefault="00BB4C0D" w:rsidP="00BB4C0D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4E3B6C44" w14:textId="363149D6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9E05DCE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75BE7583" wp14:editId="4A7FA6D4">
                        <wp:extent cx="3878596" cy="6067425"/>
                        <wp:effectExtent l="0" t="0" r="7620" b="0"/>
                        <wp:docPr id="84" name="圖片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BMICompute.cshtml.pn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6471" cy="6079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EA6D10" w14:textId="044D3E4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3" w:name="_Toc5809562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bookmarkEnd w:id="13"/>
                  <w:r>
                    <w:fldChar w:fldCharType="end"/>
                  </w:r>
                </w:p>
                <w:p w14:paraId="148305EC" w14:textId="77777777" w:rsidR="00BB4C0D" w:rsidRPr="006351C3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7648580" w14:textId="6E6B5BD5" w:rsidR="00C63A2E" w:rsidRPr="00BB4C0D" w:rsidRDefault="00C63A2E" w:rsidP="00C63A2E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t>Carry</w:t>
                  </w:r>
                </w:p>
                <w:p w14:paraId="27AEFEDB" w14:textId="474633B8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8D1DB3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01CB74A5" wp14:editId="73F8A68D">
                        <wp:extent cx="4143764" cy="7038975"/>
                        <wp:effectExtent l="0" t="0" r="9525" b="0"/>
                        <wp:docPr id="85" name="圖片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CarryCompute.cshtml.png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9978" cy="704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3AFB53" w14:textId="70402A47" w:rsidR="00BB4C0D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4" w:name="_Toc5809563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10</w:t>
                  </w:r>
                  <w:bookmarkEnd w:id="14"/>
                  <w:r>
                    <w:fldChar w:fldCharType="end"/>
                  </w:r>
                </w:p>
                <w:p w14:paraId="14434BA8" w14:textId="7E3077DD" w:rsidR="00BB4C0D" w:rsidRPr="008C7832" w:rsidRDefault="00BB4C0D" w:rsidP="008C783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79BF2" w14:textId="6320EFF1" w:rsidR="00C63A2E" w:rsidRDefault="00BB4C0D" w:rsidP="00BB4C0D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01A1D675" w14:textId="6EA6ECFB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1A2C3D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45196B5C" wp14:editId="6AA633A8">
                        <wp:extent cx="5601335" cy="4596130"/>
                        <wp:effectExtent l="0" t="0" r="0" b="0"/>
                        <wp:docPr id="86" name="圖片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Index.cshtml.png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335" cy="459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DE5D96" w14:textId="62A4211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5" w:name="_Toc580956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bookmarkEnd w:id="15"/>
                  <w:r>
                    <w:fldChar w:fldCharType="end"/>
                  </w:r>
                </w:p>
                <w:p w14:paraId="217BCD10" w14:textId="7E195CF0" w:rsidR="00BB4C0D" w:rsidRPr="00815BE2" w:rsidRDefault="00BB4C0D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717CCBB" w14:textId="4E406B1B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59D7C2" w14:textId="3F32463F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6BDA71F" w14:textId="1EBC74E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EDD7399" w14:textId="0B170700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D743723" w14:textId="0A61483D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11D02C8" w14:textId="157B936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0D28878" w14:textId="2A4E4D4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F75B49" w14:textId="77777777" w:rsidR="008C7832" w:rsidRPr="006351C3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88559F3" w14:textId="6FEC83FE" w:rsidR="00C63A2E" w:rsidRDefault="00BB4C0D" w:rsidP="00BB4C0D">
                  <w:pPr>
                    <w:pStyle w:val="affff5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Shared</w:t>
                  </w:r>
                </w:p>
                <w:p w14:paraId="5F909198" w14:textId="695617EE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160ACB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8FA83FA" wp14:editId="5714E551">
                        <wp:extent cx="3436193" cy="6496050"/>
                        <wp:effectExtent l="0" t="0" r="0" b="0"/>
                        <wp:docPr id="87" name="圖片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_Layout.cshtml.png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1324" cy="65057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E0EEF6" w14:textId="1438F2A1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6" w:name="_Toc5809565"/>
                  <w:r>
                    <w:rPr>
                      <w:rFonts w:hint="eastAsia"/>
                      <w:lang w:eastAsia="zh-TW"/>
                    </w:rPr>
                    <w:t>圖表</w:t>
                  </w:r>
                  <w:r>
                    <w:rPr>
                      <w:rFonts w:hint="eastAsia"/>
                      <w:lang w:eastAsia="zh-TW"/>
                    </w:rPr>
                    <w:t xml:space="preserve"> </w:t>
                  </w:r>
                  <w:r>
                    <w:fldChar w:fldCharType="begin"/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rPr>
                      <w:rFonts w:hint="eastAsia"/>
                      <w:lang w:eastAsia="zh-TW"/>
                    </w:rPr>
                    <w:instrText xml:space="preserve">SEQ </w:instrText>
                  </w:r>
                  <w:r>
                    <w:rPr>
                      <w:rFonts w:hint="eastAsia"/>
                      <w:lang w:eastAsia="zh-TW"/>
                    </w:rPr>
                    <w:instrText>圖表</w:instrText>
                  </w:r>
                  <w:r>
                    <w:rPr>
                      <w:rFonts w:hint="eastAsia"/>
                      <w:lang w:eastAsia="zh-TW"/>
                    </w:rPr>
                    <w:instrText xml:space="preserve"> \* ARABIC</w:instrText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  <w:lang w:eastAsia="zh-TW"/>
                    </w:rPr>
                    <w:t>12</w:t>
                  </w:r>
                  <w:bookmarkEnd w:id="16"/>
                  <w:r>
                    <w:fldChar w:fldCharType="end"/>
                  </w:r>
                </w:p>
                <w:p w14:paraId="2184F5DA" w14:textId="3A27CC3A" w:rsidR="006C4262" w:rsidRPr="0089520C" w:rsidRDefault="006C4262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66EAEAC0" w:rsidR="006B1B6A" w:rsidRPr="00503E47" w:rsidRDefault="006B1B6A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17" w:name="_Toc5809754"/>
            <w:r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t>學習心得</w:t>
            </w:r>
            <w:bookmarkEnd w:id="17"/>
          </w:p>
          <w:p w14:paraId="41E8E2E0" w14:textId="05E6C79A" w:rsidR="006B1B6A" w:rsidRPr="006B1B6A" w:rsidRDefault="00815BE2" w:rsidP="006B1B6A">
            <w:pPr>
              <w:widowControl w:val="0"/>
              <w:spacing w:after="0" w:line="240" w:lineRule="auto"/>
              <w:ind w:leftChars="200" w:left="44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希望能上手些</w:t>
            </w:r>
          </w:p>
          <w:p w14:paraId="14BD17CB" w14:textId="77777777" w:rsidR="006B1B6A" w:rsidRDefault="006B1B6A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</w:p>
          <w:p w14:paraId="2893167F" w14:textId="2CB79663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1A112C9C" w14:textId="7F4FC8B9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36210" w14:textId="77777777" w:rsidR="0051427F" w:rsidRDefault="0051427F" w:rsidP="003856C9">
      <w:pPr>
        <w:spacing w:after="0" w:line="240" w:lineRule="auto"/>
      </w:pPr>
      <w:r>
        <w:separator/>
      </w:r>
    </w:p>
  </w:endnote>
  <w:endnote w:type="continuationSeparator" w:id="0">
    <w:p w14:paraId="16625B70" w14:textId="77777777" w:rsidR="0051427F" w:rsidRDefault="0051427F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65658" w14:textId="502EA38F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8C1A74">
          <w:rPr>
            <w:rFonts w:asciiTheme="minorEastAsia" w:hAnsiTheme="minorEastAsia"/>
            <w:noProof/>
            <w:lang w:val="zh-TW" w:eastAsia="zh-TW" w:bidi="zh-TW"/>
          </w:rPr>
          <w:t>2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09FDA" w14:textId="77777777" w:rsidR="0051427F" w:rsidRDefault="0051427F" w:rsidP="003856C9">
      <w:pPr>
        <w:spacing w:after="0" w:line="240" w:lineRule="auto"/>
      </w:pPr>
      <w:r>
        <w:separator/>
      </w:r>
    </w:p>
  </w:footnote>
  <w:footnote w:type="continuationSeparator" w:id="0">
    <w:p w14:paraId="24FE6EEF" w14:textId="77777777" w:rsidR="0051427F" w:rsidRDefault="0051427F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6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5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12"/>
  </w:num>
  <w:num w:numId="13">
    <w:abstractNumId w:val="30"/>
  </w:num>
  <w:num w:numId="14">
    <w:abstractNumId w:val="10"/>
  </w:num>
  <w:num w:numId="15">
    <w:abstractNumId w:val="29"/>
  </w:num>
  <w:num w:numId="16">
    <w:abstractNumId w:val="20"/>
  </w:num>
  <w:num w:numId="17">
    <w:abstractNumId w:val="31"/>
  </w:num>
  <w:num w:numId="18">
    <w:abstractNumId w:val="25"/>
  </w:num>
  <w:num w:numId="19">
    <w:abstractNumId w:val="26"/>
  </w:num>
  <w:num w:numId="20">
    <w:abstractNumId w:val="18"/>
  </w:num>
  <w:num w:numId="21">
    <w:abstractNumId w:val="14"/>
  </w:num>
  <w:num w:numId="22">
    <w:abstractNumId w:val="21"/>
  </w:num>
  <w:num w:numId="23">
    <w:abstractNumId w:val="13"/>
  </w:num>
  <w:num w:numId="24">
    <w:abstractNumId w:val="19"/>
  </w:num>
  <w:num w:numId="25">
    <w:abstractNumId w:val="16"/>
  </w:num>
  <w:num w:numId="26">
    <w:abstractNumId w:val="22"/>
  </w:num>
  <w:num w:numId="27">
    <w:abstractNumId w:val="24"/>
  </w:num>
  <w:num w:numId="28">
    <w:abstractNumId w:val="15"/>
  </w:num>
  <w:num w:numId="29">
    <w:abstractNumId w:val="23"/>
  </w:num>
  <w:num w:numId="30">
    <w:abstractNumId w:val="28"/>
  </w:num>
  <w:num w:numId="31">
    <w:abstractNumId w:val="11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2917"/>
    <w:rsid w:val="00072F6D"/>
    <w:rsid w:val="0007320C"/>
    <w:rsid w:val="0007412A"/>
    <w:rsid w:val="00075328"/>
    <w:rsid w:val="00082A19"/>
    <w:rsid w:val="000844E2"/>
    <w:rsid w:val="000919B8"/>
    <w:rsid w:val="000939CE"/>
    <w:rsid w:val="00094C61"/>
    <w:rsid w:val="000A6468"/>
    <w:rsid w:val="000B2FFB"/>
    <w:rsid w:val="000C3D61"/>
    <w:rsid w:val="000C4180"/>
    <w:rsid w:val="000D0EBD"/>
    <w:rsid w:val="000D2C64"/>
    <w:rsid w:val="000E2567"/>
    <w:rsid w:val="000E795A"/>
    <w:rsid w:val="000F79EE"/>
    <w:rsid w:val="0010199E"/>
    <w:rsid w:val="0010257B"/>
    <w:rsid w:val="00113EE5"/>
    <w:rsid w:val="001157E9"/>
    <w:rsid w:val="001166C2"/>
    <w:rsid w:val="001173B8"/>
    <w:rsid w:val="0012103D"/>
    <w:rsid w:val="001235DF"/>
    <w:rsid w:val="00127645"/>
    <w:rsid w:val="00130CB6"/>
    <w:rsid w:val="00142B34"/>
    <w:rsid w:val="00143915"/>
    <w:rsid w:val="001503AC"/>
    <w:rsid w:val="00152520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B0BFF"/>
    <w:rsid w:val="001B32D2"/>
    <w:rsid w:val="001B3DF3"/>
    <w:rsid w:val="001B4608"/>
    <w:rsid w:val="001D6B43"/>
    <w:rsid w:val="001D7D3B"/>
    <w:rsid w:val="001F398C"/>
    <w:rsid w:val="001F4706"/>
    <w:rsid w:val="001F7218"/>
    <w:rsid w:val="002063FB"/>
    <w:rsid w:val="00207A32"/>
    <w:rsid w:val="00213198"/>
    <w:rsid w:val="002205EA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6FBB"/>
    <w:rsid w:val="002A3621"/>
    <w:rsid w:val="002A4C3B"/>
    <w:rsid w:val="002A7C8C"/>
    <w:rsid w:val="002B3890"/>
    <w:rsid w:val="002B5356"/>
    <w:rsid w:val="002B7747"/>
    <w:rsid w:val="002C4506"/>
    <w:rsid w:val="002C77B9"/>
    <w:rsid w:val="002D0B63"/>
    <w:rsid w:val="002D4734"/>
    <w:rsid w:val="002D6883"/>
    <w:rsid w:val="002E0CEC"/>
    <w:rsid w:val="002E35DA"/>
    <w:rsid w:val="002F485A"/>
    <w:rsid w:val="002F5D15"/>
    <w:rsid w:val="002F6AB6"/>
    <w:rsid w:val="003011E3"/>
    <w:rsid w:val="003053D9"/>
    <w:rsid w:val="00316902"/>
    <w:rsid w:val="00320D04"/>
    <w:rsid w:val="0032425E"/>
    <w:rsid w:val="00326FC0"/>
    <w:rsid w:val="00327E03"/>
    <w:rsid w:val="00334018"/>
    <w:rsid w:val="0034107F"/>
    <w:rsid w:val="0034199E"/>
    <w:rsid w:val="0034346E"/>
    <w:rsid w:val="00343BDC"/>
    <w:rsid w:val="0035454F"/>
    <w:rsid w:val="00357F2E"/>
    <w:rsid w:val="00360BD0"/>
    <w:rsid w:val="00360C1C"/>
    <w:rsid w:val="00383CB3"/>
    <w:rsid w:val="003856C9"/>
    <w:rsid w:val="00385F64"/>
    <w:rsid w:val="003928C1"/>
    <w:rsid w:val="00395FB7"/>
    <w:rsid w:val="00396369"/>
    <w:rsid w:val="0039752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A17BD"/>
    <w:rsid w:val="004A4456"/>
    <w:rsid w:val="004B30C5"/>
    <w:rsid w:val="004B3CE7"/>
    <w:rsid w:val="004B4853"/>
    <w:rsid w:val="004B4F65"/>
    <w:rsid w:val="004C509E"/>
    <w:rsid w:val="004D22BB"/>
    <w:rsid w:val="004E7EE3"/>
    <w:rsid w:val="004F0133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1B6A"/>
    <w:rsid w:val="006B6883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513BE"/>
    <w:rsid w:val="00763202"/>
    <w:rsid w:val="00764CA1"/>
    <w:rsid w:val="00766250"/>
    <w:rsid w:val="007707C6"/>
    <w:rsid w:val="007735BB"/>
    <w:rsid w:val="00775A4F"/>
    <w:rsid w:val="00777375"/>
    <w:rsid w:val="007803B7"/>
    <w:rsid w:val="007859E2"/>
    <w:rsid w:val="00786617"/>
    <w:rsid w:val="00786C53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72B4"/>
    <w:rsid w:val="007E6442"/>
    <w:rsid w:val="007E6CB5"/>
    <w:rsid w:val="007E7388"/>
    <w:rsid w:val="007F2FAF"/>
    <w:rsid w:val="007F3E24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E0E"/>
    <w:rsid w:val="00893BE2"/>
    <w:rsid w:val="0089520C"/>
    <w:rsid w:val="008A1285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45D7"/>
    <w:rsid w:val="00957F26"/>
    <w:rsid w:val="00962471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C051B"/>
    <w:rsid w:val="009C44D8"/>
    <w:rsid w:val="009D1627"/>
    <w:rsid w:val="009D2E8A"/>
    <w:rsid w:val="009D5A25"/>
    <w:rsid w:val="009E1BE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7929"/>
    <w:rsid w:val="00AF1258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50FC"/>
    <w:rsid w:val="00B70686"/>
    <w:rsid w:val="00B83831"/>
    <w:rsid w:val="00B8511B"/>
    <w:rsid w:val="00B85871"/>
    <w:rsid w:val="00B92B2F"/>
    <w:rsid w:val="00B93310"/>
    <w:rsid w:val="00B97AE1"/>
    <w:rsid w:val="00BA3762"/>
    <w:rsid w:val="00BA3C15"/>
    <w:rsid w:val="00BA690C"/>
    <w:rsid w:val="00BB3B21"/>
    <w:rsid w:val="00BB4C0D"/>
    <w:rsid w:val="00BC1F18"/>
    <w:rsid w:val="00BC20D2"/>
    <w:rsid w:val="00BD1A7B"/>
    <w:rsid w:val="00BD2E58"/>
    <w:rsid w:val="00BF0258"/>
    <w:rsid w:val="00BF4335"/>
    <w:rsid w:val="00BF4435"/>
    <w:rsid w:val="00BF6BAB"/>
    <w:rsid w:val="00C007A5"/>
    <w:rsid w:val="00C05351"/>
    <w:rsid w:val="00C14C3E"/>
    <w:rsid w:val="00C30A88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7000F"/>
    <w:rsid w:val="00C728D0"/>
    <w:rsid w:val="00C76CE2"/>
    <w:rsid w:val="00C81CEA"/>
    <w:rsid w:val="00C82645"/>
    <w:rsid w:val="00C855D7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11C4D"/>
    <w:rsid w:val="00D11F8A"/>
    <w:rsid w:val="00D14A77"/>
    <w:rsid w:val="00D364EC"/>
    <w:rsid w:val="00D44CD6"/>
    <w:rsid w:val="00D5067A"/>
    <w:rsid w:val="00D66231"/>
    <w:rsid w:val="00D6723E"/>
    <w:rsid w:val="00D7094B"/>
    <w:rsid w:val="00D75A10"/>
    <w:rsid w:val="00D80C92"/>
    <w:rsid w:val="00D86A13"/>
    <w:rsid w:val="00D87A5D"/>
    <w:rsid w:val="00D95E77"/>
    <w:rsid w:val="00DA6DA0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20AE"/>
    <w:rsid w:val="00EF2D57"/>
    <w:rsid w:val="00EF45FC"/>
    <w:rsid w:val="00EF48A0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7EAC"/>
    <w:rsid w:val="00F84EC7"/>
    <w:rsid w:val="00F91A9C"/>
    <w:rsid w:val="00F927F0"/>
    <w:rsid w:val="00F95E96"/>
    <w:rsid w:val="00FA07AA"/>
    <w:rsid w:val="00FA0EBF"/>
    <w:rsid w:val="00FA7098"/>
    <w:rsid w:val="00FB0134"/>
    <w:rsid w:val="00FB0A17"/>
    <w:rsid w:val="00FB22DF"/>
    <w:rsid w:val="00FB5F4A"/>
    <w:rsid w:val="00FB6A8F"/>
    <w:rsid w:val="00FC08A0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drive.google.com/open?id=1rP9gGT87cdyaSoBjp31C-4t-BakftLY0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drive.google.com/open?id=1QpFHzphISLpjzT-4I-Vv2Lkulz_wl3RF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BE"/>
    <w:rsid w:val="000128C8"/>
    <w:rsid w:val="00077CBA"/>
    <w:rsid w:val="001F0CB5"/>
    <w:rsid w:val="002605C2"/>
    <w:rsid w:val="00324078"/>
    <w:rsid w:val="003B229C"/>
    <w:rsid w:val="003C6E0E"/>
    <w:rsid w:val="003C6E8B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897482"/>
    <w:rsid w:val="009756FA"/>
    <w:rsid w:val="009864BE"/>
    <w:rsid w:val="009A4761"/>
    <w:rsid w:val="00A52593"/>
    <w:rsid w:val="00B532B8"/>
    <w:rsid w:val="00BB4E30"/>
    <w:rsid w:val="00CA7490"/>
    <w:rsid w:val="00D33CD0"/>
    <w:rsid w:val="00D45F5B"/>
    <w:rsid w:val="00D65733"/>
    <w:rsid w:val="00D81881"/>
    <w:rsid w:val="00E16948"/>
    <w:rsid w:val="00E9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816A50-B6A1-4527-BF1F-10BD5A4BB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設計).dotx</Template>
  <TotalTime>2084</TotalTime>
  <Pages>16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A6409001_3B_邱郁涵</dc:subject>
  <dc:creator>user</dc:creator>
  <cp:keywords/>
  <dc:description/>
  <cp:lastModifiedBy>student</cp:lastModifiedBy>
  <cp:revision>424</cp:revision>
  <cp:lastPrinted>2019-01-14T18:50:00Z</cp:lastPrinted>
  <dcterms:created xsi:type="dcterms:W3CDTF">2018-11-11T06:36:00Z</dcterms:created>
  <dcterms:modified xsi:type="dcterms:W3CDTF">2019-04-10T09:29:00Z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
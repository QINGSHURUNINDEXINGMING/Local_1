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AECDB1" w14:textId="2BA14AB9" w:rsidR="00AC5E82" w:rsidRDefault="00AC5E82" w:rsidP="00F05754">
          <w:pPr>
            <w:pStyle w:val="ab"/>
            <w:spacing w:before="1540" w:after="240"/>
            <w:jc w:val="both"/>
            <w:rPr>
              <w:color w:val="37B6AE" w:themeColor="accent1"/>
            </w:rPr>
          </w:pPr>
          <w:r>
            <w:rPr>
              <w:rFonts w:eastAsia="STZhongsong" w:hint="eastAsia"/>
              <w:noProof/>
              <w:color w:val="37B6AE" w:themeColor="accent1"/>
              <w:lang w:eastAsia="zh-TW"/>
            </w:rPr>
            <w:drawing>
              <wp:inline distT="0" distB="0" distL="0" distR="0" wp14:anchorId="236B54DC" wp14:editId="4257D4CB">
                <wp:extent cx="6224083" cy="3381375"/>
                <wp:effectExtent l="0" t="0" r="5715" b="0"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封面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2"/>
                        <a:stretch/>
                      </pic:blipFill>
                      <pic:spPr bwMode="auto">
                        <a:xfrm>
                          <a:off x="0" y="0"/>
                          <a:ext cx="6238100" cy="3388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BC6A2E" w14:textId="77777777" w:rsidR="00AC5E82" w:rsidRPr="00AC5E82" w:rsidRDefault="00AC5E82" w:rsidP="00F05754">
          <w:pPr>
            <w:pStyle w:val="ab"/>
            <w:spacing w:before="1540" w:after="240"/>
            <w:jc w:val="both"/>
            <w:rPr>
              <w:rFonts w:eastAsia="STZhongsong"/>
              <w:color w:val="37B6AE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7F67D1AB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77777777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A6409001_3B_</w:t>
              </w:r>
              <w:proofErr w:type="gramStart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</w:t>
              </w:r>
              <w:proofErr w:type="gramEnd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69AA5BFB" w14:textId="48310C31" w:rsidR="008C1A74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hyperlink w:anchor="_Toc5809750" w:history="1">
                <w:r w:rsidR="008C1A74" w:rsidRPr="00434104">
                  <w:rPr>
                    <w:rStyle w:val="afff9"/>
                    <w:rFonts w:hint="eastAsia"/>
                  </w:rPr>
                  <w:t>基礎雲端運算程式設計</w:t>
                </w:r>
                <w:r w:rsidR="008C1A74">
                  <w:rPr>
                    <w:webHidden/>
                  </w:rPr>
                  <w:tab/>
                </w:r>
                <w:r w:rsidR="008C1A74">
                  <w:rPr>
                    <w:webHidden/>
                  </w:rPr>
                  <w:fldChar w:fldCharType="begin"/>
                </w:r>
                <w:r w:rsidR="008C1A74">
                  <w:rPr>
                    <w:webHidden/>
                  </w:rPr>
                  <w:instrText xml:space="preserve"> PAGEREF _Toc5809750 \h </w:instrText>
                </w:r>
                <w:r w:rsidR="008C1A74">
                  <w:rPr>
                    <w:webHidden/>
                  </w:rPr>
                </w:r>
                <w:r w:rsidR="008C1A74">
                  <w:rPr>
                    <w:webHidden/>
                  </w:rPr>
                  <w:fldChar w:fldCharType="separate"/>
                </w:r>
                <w:r w:rsidR="008C1A74">
                  <w:rPr>
                    <w:webHidden/>
                  </w:rPr>
                  <w:t>0</w:t>
                </w:r>
                <w:r w:rsidR="008C1A74">
                  <w:rPr>
                    <w:webHidden/>
                  </w:rPr>
                  <w:fldChar w:fldCharType="end"/>
                </w:r>
              </w:hyperlink>
            </w:p>
            <w:p w14:paraId="4797A066" w14:textId="1AACDD77" w:rsidR="008C1A74" w:rsidRDefault="00FA310B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1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題目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_Toc5809751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3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1EF13855" w14:textId="18DACC9B" w:rsidR="008C1A74" w:rsidRDefault="00FA310B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2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實作結果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_Toc5809752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3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270ACF1A" w14:textId="264853AD" w:rsidR="008C1A74" w:rsidRDefault="00FA310B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3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程式碼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_Toc5809753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6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64B7D117" w14:textId="4A79D0AA" w:rsidR="008C1A74" w:rsidRDefault="00FA310B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4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學習心得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_Toc5809754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15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09A649AE" w14:textId="73178DDD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261828BB" w:rsidR="000058B4" w:rsidRDefault="00441E5D" w:rsidP="00441E5D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color w:val="F7CAAC" w:themeColor="accent2" w:themeTint="66"/>
                  <w:sz w:val="96"/>
                  <w:szCs w:val="96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49F2F3EE" w14:textId="0BF6674D" w:rsidR="000058B4" w:rsidRPr="00441E5D" w:rsidRDefault="000058B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begin"/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TOC \h \z \c "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圖表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"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separate"/>
              </w:r>
              <w:hyperlink w:anchor="_Toc5809554" w:history="1">
                <w:r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_Toc5809554 \h </w:instrTex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3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884C802" w14:textId="5E9EED49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8F9A055" w14:textId="7F206B31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6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_Toc5809556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4B88D224" w14:textId="29263604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7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_Toc5809557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5AF2932E" w14:textId="45DE2746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8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5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_Toc5809558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7053F54" w14:textId="437ECDB2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9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_Toc5809559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F5B3769" w14:textId="3D0E074C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0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_Toc5809560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39696BF8" w14:textId="4EB78221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1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_Toc5809561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1C5FE51C" w14:textId="37AA4818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2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_Toc5809562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5E518BF" w14:textId="4106BB6C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3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_Toc5809563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0F32C5B" w14:textId="19F50BAB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4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_Toc5809564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BF97825" w14:textId="43D04C9C" w:rsidR="000058B4" w:rsidRPr="00441E5D" w:rsidRDefault="00FA310B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32"/>
                  <w:szCs w:val="32"/>
                  <w:lang w:eastAsia="zh-TW"/>
                </w:rPr>
              </w:pPr>
              <w:hyperlink w:anchor="_Toc580956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7042B78" w14:textId="5B816E1C" w:rsidR="000058B4" w:rsidRPr="000058B4" w:rsidRDefault="000058B4" w:rsidP="000058B4">
              <w:pPr>
                <w:rPr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end"/>
              </w:r>
            </w:p>
            <w:p w14:paraId="10177E27" w14:textId="2F663C09" w:rsidR="00430857" w:rsidRPr="00C855D7" w:rsidRDefault="00FA310B" w:rsidP="00AD7929">
              <w:pPr>
                <w:jc w:val="both"/>
                <w:rPr>
                  <w:lang w:eastAsia="zh-TW"/>
                </w:rPr>
              </w:pP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60C9CD" w14:textId="6FB56F33" w:rsidR="004646B6" w:rsidRPr="00B23A10" w:rsidRDefault="00777375" w:rsidP="0077737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0" w:name="_Toc5809751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0"/>
                </w:p>
                <w:p w14:paraId="7F6E6BBB" w14:textId="6CBF86D3" w:rsidR="00127C07" w:rsidRPr="00127C07" w:rsidRDefault="00777375" w:rsidP="00127C07">
                  <w:pPr>
                    <w:ind w:left="728" w:hangingChars="280" w:hanging="728"/>
                    <w:jc w:val="both"/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題目：</w:t>
                  </w:r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請參考老師給的第8</w:t>
                  </w:r>
                  <w:proofErr w:type="gramStart"/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週</w:t>
                  </w:r>
                  <w:proofErr w:type="gramEnd"/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Code Fist Migration講義(課本第7章及第10也有講解此主題)，建立一個具備CRUD：【新增留言】、【刪除留言】、【修改留言】及【顯示所有留言】的留言板網站，並加入輸入關鍵字可以【查詢留言】之功能。</w:t>
                  </w:r>
                </w:p>
                <w:p w14:paraId="1ACF722B" w14:textId="04FAED0E" w:rsidR="00777375" w:rsidRPr="00127C07" w:rsidRDefault="00777375" w:rsidP="00127C0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0DCD09" w14:textId="1029ECBF" w:rsid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利用ASP.NET MVC建立網頁。</w:t>
                  </w:r>
                </w:p>
                <w:p w14:paraId="16BA7EEF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利用Code First Migration建立料庫。</w:t>
                  </w:r>
                </w:p>
                <w:p w14:paraId="0BA44C54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利用Scaffolding技術自動建立具備CRUD功能的Controllers及Views。</w:t>
                  </w:r>
                  <w:bookmarkStart w:id="1" w:name="_GoBack"/>
                  <w:bookmarkEnd w:id="1"/>
                </w:p>
                <w:p w14:paraId="3910E5A8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【查詢留言】的功能。</w:t>
                  </w:r>
                </w:p>
                <w:p w14:paraId="440B4F47" w14:textId="653AB30A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最後要將帶有資料庫的專案部署到私有雲(參考老師給的專案雲端部署講義，利用你的學號完成部署。</w:t>
                  </w:r>
                </w:p>
                <w:p w14:paraId="6013E015" w14:textId="77777777" w:rsidR="00EB13CB" w:rsidRPr="00777375" w:rsidRDefault="00EB13CB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05225629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2" w:name="_Toc580975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實作結果</w:t>
                  </w:r>
                  <w:bookmarkEnd w:id="2"/>
                </w:p>
                <w:p w14:paraId="72B0E8DB" w14:textId="5DBA9E69" w:rsidR="008E43C1" w:rsidRPr="007735BB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5E791C02" w14:textId="77777777" w:rsidR="00CC0080" w:rsidRPr="00664430" w:rsidRDefault="00CC0080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0CA9FE" w14:textId="05ED622E" w:rsidR="00C82645" w:rsidRDefault="00903286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7EDC32C8" w14:textId="77777777" w:rsidR="008F74F3" w:rsidRPr="00C82645" w:rsidRDefault="008F74F3" w:rsidP="008F74F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033621" w14:textId="77777777" w:rsidR="006C4262" w:rsidRDefault="00C82645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6B9267CE" wp14:editId="08E57905">
                        <wp:extent cx="5162550" cy="1969389"/>
                        <wp:effectExtent l="0" t="0" r="0" b="0"/>
                        <wp:docPr id="49" name="圖片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Home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5743" cy="19744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4FBF1A" w14:textId="19DAF343" w:rsidR="00C82645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3" w:name="_Toc580955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1</w:t>
                  </w:r>
                  <w:bookmarkEnd w:id="3"/>
                  <w:r>
                    <w:fldChar w:fldCharType="end"/>
                  </w:r>
                </w:p>
                <w:p w14:paraId="190F4096" w14:textId="2E74C357" w:rsidR="000A6468" w:rsidRPr="006C4262" w:rsidRDefault="000A6468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2B8523E" w14:textId="77777777" w:rsidR="000A6468" w:rsidRDefault="000A6468" w:rsidP="00C82645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2ADD647" w14:textId="354969C1" w:rsidR="00C82645" w:rsidRDefault="00C82645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5C6AE3C2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8F63B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0F8F5C2" wp14:editId="7219C095">
                        <wp:extent cx="5172075" cy="1973023"/>
                        <wp:effectExtent l="0" t="0" r="0" b="8255"/>
                        <wp:docPr id="79" name="圖片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BMI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8023" cy="19752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D7F468" w14:textId="7BEE53DD" w:rsidR="000A6468" w:rsidRPr="006C4262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5809555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2</w:t>
                  </w:r>
                  <w:bookmarkEnd w:id="4"/>
                  <w:r>
                    <w:fldChar w:fldCharType="end"/>
                  </w:r>
                </w:p>
                <w:p w14:paraId="4D125CDD" w14:textId="36117108" w:rsidR="00C82645" w:rsidRDefault="00C82645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5629FE05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FBEF7A5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4D664A15" wp14:editId="1226A0FB">
                        <wp:extent cx="5143500" cy="1962122"/>
                        <wp:effectExtent l="0" t="0" r="0" b="635"/>
                        <wp:docPr id="80" name="圖片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Carry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0715" cy="196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3B3D84" w14:textId="2FCB7BB2" w:rsidR="000A6468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5" w:name="_Toc5809556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3</w:t>
                  </w:r>
                  <w:bookmarkEnd w:id="5"/>
                  <w:r>
                    <w:fldChar w:fldCharType="end"/>
                  </w:r>
                </w:p>
                <w:p w14:paraId="5DE218C4" w14:textId="3D651365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A5DE95" w14:textId="0AE05542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3382F1" w14:textId="4B5957E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D8EEADA" w14:textId="2A1908D1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D740588" w14:textId="4280B0B9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E088511" w14:textId="4620FE9C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D47245" w14:textId="5FD7695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09E66" w14:textId="77777777" w:rsidR="006C4262" w:rsidRDefault="006C4262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843B54" w14:textId="2042DACD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35A73F" w14:textId="1D24E5BF" w:rsid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有聲音_手機錄影</w:t>
                  </w:r>
                </w:p>
                <w:p w14:paraId="44DA9618" w14:textId="77777777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B8E94CC" w14:textId="6A3D1850" w:rsidR="006351C3" w:rsidRDefault="00FA310B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4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https://drive.google.com/open?id=1QpFHzphISLpjzT-4I-Vv2Lkulz_wl3RF</w:t>
                    </w:r>
                  </w:hyperlink>
                </w:p>
                <w:p w14:paraId="1B8FB9C4" w14:textId="1D068D06" w:rsidR="006351C3" w:rsidRPr="006351C3" w:rsidRDefault="006351C3" w:rsidP="006351C3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044C2C9" w14:textId="6ED9DFC2" w:rsid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無聲音_電腦錄影</w:t>
                  </w:r>
                </w:p>
                <w:p w14:paraId="376A0EF0" w14:textId="3AB74504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3DF7B87" w14:textId="52491049" w:rsidR="006351C3" w:rsidRDefault="00FA310B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5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https://drive.google.com/open?id=1rP9gGT87cdyaSoBjp31C-4t-BakftLY0</w:t>
                    </w:r>
                  </w:hyperlink>
                </w:p>
                <w:p w14:paraId="1E52CE5A" w14:textId="2056FB23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3ED3B31" w14:textId="3E538D5D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662FC7B" w14:textId="5E7DCFD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9C9274" w14:textId="1FD1A98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F8A27B1" w14:textId="3538DE5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B7BBD3" w14:textId="7F3AB9C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AF55791" w14:textId="6565BE0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36E47D" w14:textId="3472A3EB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072EA9" w14:textId="1FFDCEC1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6F17B6E" w14:textId="56746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A8CA21" w14:textId="60AECDF8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207DAF" w14:textId="1A100D6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4DFA4ED" w14:textId="4FBB640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2F8ACB1" w14:textId="24796EE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A18563" w14:textId="131097B9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E993E17" w14:textId="0B4BDD6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F058EB" w14:textId="56D925B5" w:rsidR="00817706" w:rsidRPr="00B23A10" w:rsidRDefault="006351C3" w:rsidP="00817706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6" w:name="_Toc5809753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程式碼</w:t>
                  </w:r>
                  <w:bookmarkEnd w:id="6"/>
                </w:p>
                <w:p w14:paraId="07E3DC30" w14:textId="48496160" w:rsidR="009445D7" w:rsidRDefault="006351C3" w:rsidP="009445D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6351C3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Controllers</w:t>
                  </w:r>
                </w:p>
                <w:p w14:paraId="633A795D" w14:textId="624EB93F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125887F" w14:textId="74779EE5" w:rsidR="002A7C8C" w:rsidRP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2C17BB12" w14:textId="49314FC2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68A341" w14:textId="77777777" w:rsidR="00815BE2" w:rsidRDefault="006351C3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7BCCF868" wp14:editId="0ED33B0C">
                        <wp:extent cx="5247687" cy="4381500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HomeController.cs.pn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0025" cy="4383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CDB1AD" w14:textId="6F0ECFE4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7" w:name="_Toc5809557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bookmarkEnd w:id="7"/>
                  <w:r>
                    <w:fldChar w:fldCharType="end"/>
                  </w:r>
                </w:p>
                <w:p w14:paraId="23110074" w14:textId="216D5B9D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B60696D" w14:textId="24EE5BCA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7440978" w14:textId="1F7DE287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6807FC" w14:textId="7553F73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3ED749" w14:textId="3D633AC5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452B7C" w14:textId="3725CF18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9918A3" w14:textId="348CA02A" w:rsidR="006351C3" w:rsidRPr="00815BE2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11E94972" w14:textId="77777777" w:rsidR="00815BE2" w:rsidRPr="00815BE2" w:rsidRDefault="00815BE2" w:rsidP="00815BE2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3B76F77" w14:textId="77777777" w:rsidR="00815BE2" w:rsidRDefault="0035454F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59E80BBD" wp14:editId="74E62BB1">
                        <wp:extent cx="4341348" cy="6791325"/>
                        <wp:effectExtent l="0" t="0" r="2540" b="0"/>
                        <wp:docPr id="77" name="圖片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BMIController.cs.png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49137" cy="6803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43F2F4" w14:textId="78C8C3B8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8" w:name="_Toc5809558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bookmarkEnd w:id="8"/>
                  <w:r>
                    <w:fldChar w:fldCharType="end"/>
                  </w:r>
                </w:p>
                <w:p w14:paraId="6CD351ED" w14:textId="16DC6E9D" w:rsidR="006351C3" w:rsidRPr="006351C3" w:rsidRDefault="0035454F" w:rsidP="0035454F">
                  <w:pPr>
                    <w:pStyle w:val="affff5"/>
                    <w:widowControl w:val="0"/>
                    <w:tabs>
                      <w:tab w:val="left" w:pos="2325"/>
                    </w:tabs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ab/>
                  </w:r>
                </w:p>
                <w:p w14:paraId="5B9FE941" w14:textId="00BA3E1E" w:rsidR="006351C3" w:rsidRP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03EDBC0D" w14:textId="4428D486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EBCF89" w14:textId="77777777" w:rsidR="00815BE2" w:rsidRDefault="005C7D7D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7EE2B6B1" wp14:editId="0DDDA571">
                        <wp:extent cx="5048250" cy="4142300"/>
                        <wp:effectExtent l="0" t="0" r="0" b="0"/>
                        <wp:docPr id="78" name="圖片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CarryController.cs.pn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1845" cy="414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6DE6FA" w14:textId="7B763B12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9" w:name="_Toc5809559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bookmarkEnd w:id="9"/>
                  <w:r>
                    <w:fldChar w:fldCharType="end"/>
                  </w:r>
                </w:p>
                <w:p w14:paraId="16027240" w14:textId="64F4BAC4" w:rsidR="006351C3" w:rsidRDefault="006351C3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DD323" w14:textId="61C7308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9E5017" w14:textId="5B64609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DB25AD" w14:textId="77A42440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0F95B8" w14:textId="1C3E039A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21CED1C" w14:textId="394C0133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3D6C603" w14:textId="0A33A57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603686" w14:textId="435BAFC8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736DF7" w14:textId="2E45FBFD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F391E4C" w14:textId="71610F22" w:rsidR="00B30BAC" w:rsidRPr="00B30BAC" w:rsidRDefault="00B30BAC" w:rsidP="00815BE2">
                  <w:pPr>
                    <w:widowControl w:val="0"/>
                    <w:tabs>
                      <w:tab w:val="left" w:pos="175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9F8341E" w14:textId="1568719D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4D40D" w14:textId="376DAAB8" w:rsidR="000E2567" w:rsidRDefault="00C63A2E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proofErr w:type="spellStart"/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ViewModels</w:t>
                  </w:r>
                  <w:proofErr w:type="spellEnd"/>
                  <w:r w:rsidR="00B30BAC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ab/>
                  </w:r>
                </w:p>
                <w:p w14:paraId="053B2F96" w14:textId="77777777" w:rsidR="00B30BAC" w:rsidRDefault="00B30BAC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1BE85CC2" w14:textId="45F83AD5" w:rsidR="00FD0D70" w:rsidRDefault="00FD0D70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proofErr w:type="spellStart"/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BMIViewModel.cs</w:t>
                  </w:r>
                  <w:proofErr w:type="spellEnd"/>
                </w:p>
                <w:p w14:paraId="5EF5CE13" w14:textId="43E60170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05A3C7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80E0471" wp14:editId="0631B3F7">
                        <wp:extent cx="5286375" cy="5225247"/>
                        <wp:effectExtent l="0" t="0" r="0" b="0"/>
                        <wp:docPr id="82" name="圖片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BMIViewModel.cs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89306" cy="5228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D20EE2" w14:textId="48207776" w:rsidR="00B30BAC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0" w:name="_Toc5809560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bookmarkEnd w:id="10"/>
                  <w:r>
                    <w:fldChar w:fldCharType="end"/>
                  </w:r>
                </w:p>
                <w:p w14:paraId="18FDD689" w14:textId="1F8B0D45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88D347" w14:textId="7777777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48FB3B1" w14:textId="03B34D1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05068D9" w14:textId="2DB1C796" w:rsidR="00B30BAC" w:rsidRPr="00815BE2" w:rsidRDefault="00B30BAC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51BCC0D" w14:textId="0FFEEEDB" w:rsidR="00C63A2E" w:rsidRDefault="00FD0D70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proofErr w:type="spellStart"/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CarryViewModel.cs</w:t>
                  </w:r>
                  <w:proofErr w:type="spellEnd"/>
                </w:p>
                <w:p w14:paraId="421DEFA5" w14:textId="0FD70BE1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EBCB019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7FC7DBC" wp14:editId="0849B3DB">
                        <wp:extent cx="5250092" cy="5391150"/>
                        <wp:effectExtent l="0" t="0" r="8255" b="0"/>
                        <wp:docPr id="83" name="圖片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CarryViewModel.cs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1953" cy="5393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75AAE8" w14:textId="61856867" w:rsidR="00FD0D70" w:rsidRPr="00815BE2" w:rsidRDefault="00815BE2" w:rsidP="00815BE2">
                  <w:pPr>
                    <w:pStyle w:val="afd"/>
                  </w:pPr>
                  <w:bookmarkStart w:id="11" w:name="_Toc5809561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bookmarkEnd w:id="11"/>
                  <w:r>
                    <w:fldChar w:fldCharType="end"/>
                  </w:r>
                </w:p>
                <w:p w14:paraId="472F9F0C" w14:textId="4252C9CE" w:rsidR="009A451B" w:rsidRDefault="009A451B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D14BDE5" w14:textId="13BA8D27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6C5C158" w14:textId="16CCA7B8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4AF1B2" w14:textId="0DAE2A74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D9F6EEB" w14:textId="5E09B1E3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317FB50" w14:textId="5294AB59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CF21829" w14:textId="66C3ECF3" w:rsidR="00316902" w:rsidRDefault="00C63A2E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Views</w:t>
                  </w:r>
                </w:p>
                <w:p w14:paraId="06A1EB24" w14:textId="77777777" w:rsidR="00316902" w:rsidRPr="00316902" w:rsidRDefault="0031690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16"/>
                      <w:szCs w:val="16"/>
                      <w:shd w:val="pct15" w:color="auto" w:fill="FFFFFF"/>
                      <w:lang w:eastAsia="zh-TW"/>
                    </w:rPr>
                  </w:pPr>
                </w:p>
                <w:p w14:paraId="45C67A2D" w14:textId="2AC477FA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4E3B6C44" w14:textId="363149D6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9E05DCE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75BE7583" wp14:editId="4A7FA6D4">
                        <wp:extent cx="3878596" cy="6067425"/>
                        <wp:effectExtent l="0" t="0" r="7620" b="0"/>
                        <wp:docPr id="84" name="圖片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BMICompute.cshtml.pn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6471" cy="6079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EA6D10" w14:textId="044D3E4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2" w:name="_Toc5809562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bookmarkEnd w:id="12"/>
                  <w:r>
                    <w:fldChar w:fldCharType="end"/>
                  </w:r>
                </w:p>
                <w:p w14:paraId="148305EC" w14:textId="77777777" w:rsidR="00BB4C0D" w:rsidRPr="006351C3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7648580" w14:textId="6E6B5BD5" w:rsidR="00C63A2E" w:rsidRPr="00BB4C0D" w:rsidRDefault="00C63A2E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27AEFEDB" w14:textId="474633B8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8D1DB3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01CB74A5" wp14:editId="73F8A68D">
                        <wp:extent cx="4143764" cy="7038975"/>
                        <wp:effectExtent l="0" t="0" r="9525" b="0"/>
                        <wp:docPr id="85" name="圖片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CarryCompute.cshtml.png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9978" cy="704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3AFB53" w14:textId="70402A47" w:rsidR="00BB4C0D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3" w:name="_Toc5809563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10</w:t>
                  </w:r>
                  <w:bookmarkEnd w:id="13"/>
                  <w:r>
                    <w:fldChar w:fldCharType="end"/>
                  </w:r>
                </w:p>
                <w:p w14:paraId="14434BA8" w14:textId="7E3077DD" w:rsidR="00BB4C0D" w:rsidRPr="008C7832" w:rsidRDefault="00BB4C0D" w:rsidP="008C783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79BF2" w14:textId="6320EFF1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01A1D675" w14:textId="6EA6ECFB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1A2C3D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45196B5C" wp14:editId="6AA633A8">
                        <wp:extent cx="5601335" cy="4596130"/>
                        <wp:effectExtent l="0" t="0" r="0" b="0"/>
                        <wp:docPr id="86" name="圖片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Index.cshtml.png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335" cy="459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DE5D96" w14:textId="62A4211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4" w:name="_Toc580956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bookmarkEnd w:id="14"/>
                  <w:r>
                    <w:fldChar w:fldCharType="end"/>
                  </w:r>
                </w:p>
                <w:p w14:paraId="217BCD10" w14:textId="7E195CF0" w:rsidR="00BB4C0D" w:rsidRPr="00815BE2" w:rsidRDefault="00BB4C0D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717CCBB" w14:textId="4E406B1B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59D7C2" w14:textId="3F32463F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6BDA71F" w14:textId="1EBC74E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EDD7399" w14:textId="0B170700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D743723" w14:textId="0A61483D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11D02C8" w14:textId="157B936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0D28878" w14:textId="2A4E4D4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F75B49" w14:textId="77777777" w:rsidR="008C7832" w:rsidRPr="006351C3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88559F3" w14:textId="6FEC83FE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Shared</w:t>
                  </w:r>
                </w:p>
                <w:p w14:paraId="5F909198" w14:textId="695617EE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160ACB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8FA83FA" wp14:editId="5714E551">
                        <wp:extent cx="3436193" cy="6496050"/>
                        <wp:effectExtent l="0" t="0" r="0" b="0"/>
                        <wp:docPr id="87" name="圖片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_Layout.cshtml.png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1324" cy="65057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E0EEF6" w14:textId="1438F2A1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5" w:name="_Toc5809565"/>
                  <w:r>
                    <w:rPr>
                      <w:rFonts w:hint="eastAsia"/>
                      <w:lang w:eastAsia="zh-TW"/>
                    </w:rPr>
                    <w:t>圖表</w:t>
                  </w:r>
                  <w:r>
                    <w:rPr>
                      <w:rFonts w:hint="eastAsia"/>
                      <w:lang w:eastAsia="zh-TW"/>
                    </w:rPr>
                    <w:t xml:space="preserve"> </w:t>
                  </w:r>
                  <w:r>
                    <w:fldChar w:fldCharType="begin"/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rPr>
                      <w:rFonts w:hint="eastAsia"/>
                      <w:lang w:eastAsia="zh-TW"/>
                    </w:rPr>
                    <w:instrText xml:space="preserve">SEQ </w:instrText>
                  </w:r>
                  <w:r>
                    <w:rPr>
                      <w:rFonts w:hint="eastAsia"/>
                      <w:lang w:eastAsia="zh-TW"/>
                    </w:rPr>
                    <w:instrText>圖表</w:instrText>
                  </w:r>
                  <w:r>
                    <w:rPr>
                      <w:rFonts w:hint="eastAsia"/>
                      <w:lang w:eastAsia="zh-TW"/>
                    </w:rPr>
                    <w:instrText xml:space="preserve"> \* ARABIC</w:instrText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  <w:lang w:eastAsia="zh-TW"/>
                    </w:rPr>
                    <w:t>12</w:t>
                  </w:r>
                  <w:bookmarkEnd w:id="15"/>
                  <w:r>
                    <w:fldChar w:fldCharType="end"/>
                  </w:r>
                </w:p>
                <w:p w14:paraId="2184F5DA" w14:textId="3A27CC3A" w:rsidR="006C4262" w:rsidRPr="0089520C" w:rsidRDefault="006C4262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66EAEAC0" w:rsidR="006B1B6A" w:rsidRPr="00503E47" w:rsidRDefault="006B1B6A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16" w:name="_Toc5809754"/>
            <w:r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lastRenderedPageBreak/>
              <w:t>學習心得</w:t>
            </w:r>
            <w:bookmarkEnd w:id="16"/>
          </w:p>
          <w:p w14:paraId="41E8E2E0" w14:textId="05E6C79A" w:rsidR="006B1B6A" w:rsidRPr="006B1B6A" w:rsidRDefault="00815BE2" w:rsidP="006B1B6A">
            <w:pPr>
              <w:widowControl w:val="0"/>
              <w:spacing w:after="0" w:line="240" w:lineRule="auto"/>
              <w:ind w:leftChars="200" w:left="44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希望能上手些</w:t>
            </w:r>
          </w:p>
          <w:p w14:paraId="14BD17CB" w14:textId="77777777" w:rsidR="006B1B6A" w:rsidRDefault="006B1B6A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</w:p>
          <w:p w14:paraId="2893167F" w14:textId="2CB79663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1A112C9C" w14:textId="7F4FC8B9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F4014A" w14:textId="77777777" w:rsidR="00FA310B" w:rsidRDefault="00FA310B" w:rsidP="003856C9">
      <w:pPr>
        <w:spacing w:after="0" w:line="240" w:lineRule="auto"/>
      </w:pPr>
      <w:r>
        <w:separator/>
      </w:r>
    </w:p>
  </w:endnote>
  <w:endnote w:type="continuationSeparator" w:id="0">
    <w:p w14:paraId="06CC2CDD" w14:textId="77777777" w:rsidR="00FA310B" w:rsidRDefault="00FA310B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65658" w14:textId="409C8583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127C07">
          <w:rPr>
            <w:rFonts w:asciiTheme="minorEastAsia" w:hAnsiTheme="minorEastAsia"/>
            <w:noProof/>
            <w:lang w:val="zh-TW" w:eastAsia="zh-TW" w:bidi="zh-TW"/>
          </w:rPr>
          <w:t>16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F4E4F" w14:textId="77777777" w:rsidR="00FA310B" w:rsidRDefault="00FA310B" w:rsidP="003856C9">
      <w:pPr>
        <w:spacing w:after="0" w:line="240" w:lineRule="auto"/>
      </w:pPr>
      <w:r>
        <w:separator/>
      </w:r>
    </w:p>
  </w:footnote>
  <w:footnote w:type="continuationSeparator" w:id="0">
    <w:p w14:paraId="4C0F3370" w14:textId="77777777" w:rsidR="00FA310B" w:rsidRDefault="00FA310B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6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5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12"/>
  </w:num>
  <w:num w:numId="13">
    <w:abstractNumId w:val="30"/>
  </w:num>
  <w:num w:numId="14">
    <w:abstractNumId w:val="10"/>
  </w:num>
  <w:num w:numId="15">
    <w:abstractNumId w:val="29"/>
  </w:num>
  <w:num w:numId="16">
    <w:abstractNumId w:val="20"/>
  </w:num>
  <w:num w:numId="17">
    <w:abstractNumId w:val="31"/>
  </w:num>
  <w:num w:numId="18">
    <w:abstractNumId w:val="25"/>
  </w:num>
  <w:num w:numId="19">
    <w:abstractNumId w:val="26"/>
  </w:num>
  <w:num w:numId="20">
    <w:abstractNumId w:val="18"/>
  </w:num>
  <w:num w:numId="21">
    <w:abstractNumId w:val="14"/>
  </w:num>
  <w:num w:numId="22">
    <w:abstractNumId w:val="21"/>
  </w:num>
  <w:num w:numId="23">
    <w:abstractNumId w:val="13"/>
  </w:num>
  <w:num w:numId="24">
    <w:abstractNumId w:val="19"/>
  </w:num>
  <w:num w:numId="25">
    <w:abstractNumId w:val="16"/>
  </w:num>
  <w:num w:numId="26">
    <w:abstractNumId w:val="22"/>
  </w:num>
  <w:num w:numId="27">
    <w:abstractNumId w:val="24"/>
  </w:num>
  <w:num w:numId="28">
    <w:abstractNumId w:val="15"/>
  </w:num>
  <w:num w:numId="29">
    <w:abstractNumId w:val="23"/>
  </w:num>
  <w:num w:numId="30">
    <w:abstractNumId w:val="28"/>
  </w:num>
  <w:num w:numId="31">
    <w:abstractNumId w:val="11"/>
  </w:num>
  <w:num w:numId="32">
    <w:abstractNumId w:val="17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2917"/>
    <w:rsid w:val="00072F6D"/>
    <w:rsid w:val="0007320C"/>
    <w:rsid w:val="0007412A"/>
    <w:rsid w:val="00075328"/>
    <w:rsid w:val="00082A19"/>
    <w:rsid w:val="000844E2"/>
    <w:rsid w:val="000919B8"/>
    <w:rsid w:val="000939CE"/>
    <w:rsid w:val="00094C61"/>
    <w:rsid w:val="000A6468"/>
    <w:rsid w:val="000B2FFB"/>
    <w:rsid w:val="000C3D61"/>
    <w:rsid w:val="000C4180"/>
    <w:rsid w:val="000D0EBD"/>
    <w:rsid w:val="000D2C64"/>
    <w:rsid w:val="000E2567"/>
    <w:rsid w:val="000E795A"/>
    <w:rsid w:val="000F79EE"/>
    <w:rsid w:val="0010199E"/>
    <w:rsid w:val="0010257B"/>
    <w:rsid w:val="00113EE5"/>
    <w:rsid w:val="001157E9"/>
    <w:rsid w:val="001166C2"/>
    <w:rsid w:val="001173B8"/>
    <w:rsid w:val="0012103D"/>
    <w:rsid w:val="001235DF"/>
    <w:rsid w:val="00127645"/>
    <w:rsid w:val="00127C07"/>
    <w:rsid w:val="00130CB6"/>
    <w:rsid w:val="00142B34"/>
    <w:rsid w:val="00143915"/>
    <w:rsid w:val="001503AC"/>
    <w:rsid w:val="00152520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B0BFF"/>
    <w:rsid w:val="001B32D2"/>
    <w:rsid w:val="001B3DF3"/>
    <w:rsid w:val="001B4608"/>
    <w:rsid w:val="001D6B43"/>
    <w:rsid w:val="001D7D3B"/>
    <w:rsid w:val="001F398C"/>
    <w:rsid w:val="001F4706"/>
    <w:rsid w:val="001F7218"/>
    <w:rsid w:val="002063FB"/>
    <w:rsid w:val="00207A32"/>
    <w:rsid w:val="00213198"/>
    <w:rsid w:val="002205EA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6FBB"/>
    <w:rsid w:val="002A3621"/>
    <w:rsid w:val="002A4C3B"/>
    <w:rsid w:val="002A7C8C"/>
    <w:rsid w:val="002B3890"/>
    <w:rsid w:val="002B5356"/>
    <w:rsid w:val="002B7747"/>
    <w:rsid w:val="002C4506"/>
    <w:rsid w:val="002C77B9"/>
    <w:rsid w:val="002D0B63"/>
    <w:rsid w:val="002D4734"/>
    <w:rsid w:val="002D6883"/>
    <w:rsid w:val="002E0CEC"/>
    <w:rsid w:val="002E35DA"/>
    <w:rsid w:val="002F485A"/>
    <w:rsid w:val="002F5D15"/>
    <w:rsid w:val="002F6AB6"/>
    <w:rsid w:val="003011E3"/>
    <w:rsid w:val="003053D9"/>
    <w:rsid w:val="00316902"/>
    <w:rsid w:val="00320D04"/>
    <w:rsid w:val="0032425E"/>
    <w:rsid w:val="00326FC0"/>
    <w:rsid w:val="00327E03"/>
    <w:rsid w:val="00334018"/>
    <w:rsid w:val="0034107F"/>
    <w:rsid w:val="0034199E"/>
    <w:rsid w:val="0034346E"/>
    <w:rsid w:val="00343BDC"/>
    <w:rsid w:val="0035454F"/>
    <w:rsid w:val="00357F2E"/>
    <w:rsid w:val="00360BD0"/>
    <w:rsid w:val="00360C1C"/>
    <w:rsid w:val="00383CB3"/>
    <w:rsid w:val="003856C9"/>
    <w:rsid w:val="00385F64"/>
    <w:rsid w:val="003928C1"/>
    <w:rsid w:val="00395FB7"/>
    <w:rsid w:val="00396369"/>
    <w:rsid w:val="0039752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A17BD"/>
    <w:rsid w:val="004A4456"/>
    <w:rsid w:val="004B30C5"/>
    <w:rsid w:val="004B3CE7"/>
    <w:rsid w:val="004B4853"/>
    <w:rsid w:val="004B4F65"/>
    <w:rsid w:val="004C509E"/>
    <w:rsid w:val="004D22BB"/>
    <w:rsid w:val="004E7EE3"/>
    <w:rsid w:val="004F0133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1B6A"/>
    <w:rsid w:val="006B6883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513BE"/>
    <w:rsid w:val="00763202"/>
    <w:rsid w:val="00764CA1"/>
    <w:rsid w:val="00766250"/>
    <w:rsid w:val="007707C6"/>
    <w:rsid w:val="007735BB"/>
    <w:rsid w:val="00775A4F"/>
    <w:rsid w:val="00777375"/>
    <w:rsid w:val="007803B7"/>
    <w:rsid w:val="007859E2"/>
    <w:rsid w:val="00786617"/>
    <w:rsid w:val="00786C53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72B4"/>
    <w:rsid w:val="007E6442"/>
    <w:rsid w:val="007E6CB5"/>
    <w:rsid w:val="007E7388"/>
    <w:rsid w:val="007F2FAF"/>
    <w:rsid w:val="007F3E24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E0E"/>
    <w:rsid w:val="00893BE2"/>
    <w:rsid w:val="0089520C"/>
    <w:rsid w:val="008A1285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45D7"/>
    <w:rsid w:val="00957F26"/>
    <w:rsid w:val="00962471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C051B"/>
    <w:rsid w:val="009C44D8"/>
    <w:rsid w:val="009D1627"/>
    <w:rsid w:val="009D2E8A"/>
    <w:rsid w:val="009D5A25"/>
    <w:rsid w:val="009E1BE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7929"/>
    <w:rsid w:val="00AF1258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50FC"/>
    <w:rsid w:val="00B70686"/>
    <w:rsid w:val="00B83831"/>
    <w:rsid w:val="00B8511B"/>
    <w:rsid w:val="00B85871"/>
    <w:rsid w:val="00B92B2F"/>
    <w:rsid w:val="00B93310"/>
    <w:rsid w:val="00B97AE1"/>
    <w:rsid w:val="00BA3762"/>
    <w:rsid w:val="00BA3C15"/>
    <w:rsid w:val="00BA690C"/>
    <w:rsid w:val="00BB3B21"/>
    <w:rsid w:val="00BB4C0D"/>
    <w:rsid w:val="00BC1F18"/>
    <w:rsid w:val="00BC20D2"/>
    <w:rsid w:val="00BD1A7B"/>
    <w:rsid w:val="00BD2E58"/>
    <w:rsid w:val="00BF0258"/>
    <w:rsid w:val="00BF4335"/>
    <w:rsid w:val="00BF4435"/>
    <w:rsid w:val="00BF6BAB"/>
    <w:rsid w:val="00C007A5"/>
    <w:rsid w:val="00C05351"/>
    <w:rsid w:val="00C14C3E"/>
    <w:rsid w:val="00C30A88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7000F"/>
    <w:rsid w:val="00C728D0"/>
    <w:rsid w:val="00C76CE2"/>
    <w:rsid w:val="00C81CEA"/>
    <w:rsid w:val="00C82645"/>
    <w:rsid w:val="00C855D7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11C4D"/>
    <w:rsid w:val="00D11F8A"/>
    <w:rsid w:val="00D14A77"/>
    <w:rsid w:val="00D364EC"/>
    <w:rsid w:val="00D44CD6"/>
    <w:rsid w:val="00D5067A"/>
    <w:rsid w:val="00D66231"/>
    <w:rsid w:val="00D6723E"/>
    <w:rsid w:val="00D7094B"/>
    <w:rsid w:val="00D75A10"/>
    <w:rsid w:val="00D80C92"/>
    <w:rsid w:val="00D86A13"/>
    <w:rsid w:val="00D87A5D"/>
    <w:rsid w:val="00D95E77"/>
    <w:rsid w:val="00DA6DA0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20AE"/>
    <w:rsid w:val="00EF2D57"/>
    <w:rsid w:val="00EF45FC"/>
    <w:rsid w:val="00EF48A0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7EAC"/>
    <w:rsid w:val="00F84EC7"/>
    <w:rsid w:val="00F91A9C"/>
    <w:rsid w:val="00F927F0"/>
    <w:rsid w:val="00F95E96"/>
    <w:rsid w:val="00FA07AA"/>
    <w:rsid w:val="00FA0EBF"/>
    <w:rsid w:val="00FA310B"/>
    <w:rsid w:val="00FA7098"/>
    <w:rsid w:val="00FB0134"/>
    <w:rsid w:val="00FB0A17"/>
    <w:rsid w:val="00FB22DF"/>
    <w:rsid w:val="00FB5F4A"/>
    <w:rsid w:val="00FB6A8F"/>
    <w:rsid w:val="00FC08A0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drive.google.com/open?id=1rP9gGT87cdyaSoBjp31C-4t-BakftLY0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drive.google.com/open?id=1QpFHzphISLpjzT-4I-Vv2Lkulz_wl3RF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BE"/>
    <w:rsid w:val="000128C8"/>
    <w:rsid w:val="00077CBA"/>
    <w:rsid w:val="001F0CB5"/>
    <w:rsid w:val="002605C2"/>
    <w:rsid w:val="00324078"/>
    <w:rsid w:val="003B229C"/>
    <w:rsid w:val="003C6E0E"/>
    <w:rsid w:val="003C6E8B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897482"/>
    <w:rsid w:val="009756FA"/>
    <w:rsid w:val="009864BE"/>
    <w:rsid w:val="009A4761"/>
    <w:rsid w:val="00A52593"/>
    <w:rsid w:val="00B532B8"/>
    <w:rsid w:val="00BB4E30"/>
    <w:rsid w:val="00CA7490"/>
    <w:rsid w:val="00D33CD0"/>
    <w:rsid w:val="00D45F5B"/>
    <w:rsid w:val="00D65733"/>
    <w:rsid w:val="00D81881"/>
    <w:rsid w:val="00E12DDB"/>
    <w:rsid w:val="00E16948"/>
    <w:rsid w:val="00E9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CF854-7DEB-4DD7-973D-02C002DB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</Template>
  <TotalTime>2087</TotalTime>
  <Pages>17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A6409001_3B_邱郁涵</dc:subject>
  <dc:creator>user</dc:creator>
  <cp:keywords/>
  <dc:description/>
  <cp:lastModifiedBy>first</cp:lastModifiedBy>
  <cp:revision>425</cp:revision>
  <cp:lastPrinted>2019-01-14T18:50:00Z</cp:lastPrinted>
  <dcterms:created xsi:type="dcterms:W3CDTF">2018-11-11T06:36:00Z</dcterms:created>
  <dcterms:modified xsi:type="dcterms:W3CDTF">2019-04-29T08:20:00Z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